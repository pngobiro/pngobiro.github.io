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0F3" w:rsidRPr="0054245C" w:rsidRDefault="00A32AAB">
      <w:pPr>
        <w:pStyle w:val="Title"/>
        <w:rPr>
          <w:szCs w:val="24"/>
          <w:u w:val="none"/>
        </w:rPr>
      </w:pPr>
      <w:bookmarkStart w:id="0" w:name="_GoBack"/>
      <w:bookmarkEnd w:id="0"/>
      <w:r w:rsidRPr="0054245C">
        <w:rPr>
          <w:noProof/>
          <w:szCs w:val="24"/>
          <w:lang w:val="en-US"/>
        </w:rPr>
        <w:drawing>
          <wp:inline distT="0" distB="0" distL="0" distR="0">
            <wp:extent cx="962025" cy="857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62025" cy="857250"/>
                    </a:xfrm>
                    <a:prstGeom prst="rect">
                      <a:avLst/>
                    </a:prstGeom>
                    <a:noFill/>
                    <a:ln>
                      <a:noFill/>
                    </a:ln>
                  </pic:spPr>
                </pic:pic>
              </a:graphicData>
            </a:graphic>
          </wp:inline>
        </w:drawing>
      </w:r>
    </w:p>
    <w:p w:rsidR="00FB00F3" w:rsidRPr="0054245C" w:rsidRDefault="00DD28D3" w:rsidP="000C44A7">
      <w:pPr>
        <w:pStyle w:val="Title"/>
        <w:ind w:left="2160" w:firstLine="720"/>
        <w:jc w:val="left"/>
        <w:rPr>
          <w:szCs w:val="24"/>
        </w:rPr>
      </w:pPr>
      <w:r w:rsidRPr="0054245C">
        <w:rPr>
          <w:szCs w:val="24"/>
        </w:rPr>
        <w:t>REPUBLIC OF KENYA</w:t>
      </w:r>
    </w:p>
    <w:p w:rsidR="00FB00F3" w:rsidRPr="0054245C" w:rsidRDefault="00DD28D3" w:rsidP="000C44A7">
      <w:pPr>
        <w:pStyle w:val="Subtitle"/>
        <w:ind w:left="1440"/>
        <w:jc w:val="left"/>
        <w:rPr>
          <w:szCs w:val="24"/>
        </w:rPr>
      </w:pPr>
      <w:r w:rsidRPr="0054245C">
        <w:rPr>
          <w:szCs w:val="24"/>
        </w:rPr>
        <w:t>IN THE HIGH COURT OF KENYA AT NAIROBI</w:t>
      </w:r>
    </w:p>
    <w:p w:rsidR="00FB00F3" w:rsidRPr="0054245C" w:rsidRDefault="000C44A7" w:rsidP="000C44A7">
      <w:pPr>
        <w:pStyle w:val="Heading4"/>
        <w:jc w:val="left"/>
        <w:rPr>
          <w:b/>
          <w:bCs/>
          <w:szCs w:val="24"/>
          <w:u w:val="none"/>
        </w:rPr>
      </w:pPr>
      <w:r>
        <w:rPr>
          <w:b/>
          <w:szCs w:val="24"/>
          <w:u w:val="none"/>
        </w:rPr>
        <w:t xml:space="preserve">           </w:t>
      </w:r>
      <w:r w:rsidR="00DD28D3" w:rsidRPr="0054245C">
        <w:rPr>
          <w:b/>
          <w:bCs/>
          <w:szCs w:val="24"/>
          <w:u w:val="none"/>
        </w:rPr>
        <w:t>SUCCESSION CAUSE NO</w:t>
      </w:r>
      <w:r>
        <w:rPr>
          <w:b/>
          <w:bCs/>
          <w:szCs w:val="24"/>
          <w:u w:val="none"/>
        </w:rPr>
        <w:t xml:space="preserve"> </w:t>
      </w:r>
      <w:r w:rsidR="00DD28D3" w:rsidRPr="0054245C">
        <w:rPr>
          <w:b/>
          <w:bCs/>
          <w:szCs w:val="24"/>
          <w:u w:val="none"/>
        </w:rPr>
        <w:t>. H.C                                         OF 20</w:t>
      </w:r>
      <w:r w:rsidR="00883162" w:rsidRPr="0054245C">
        <w:rPr>
          <w:b/>
          <w:bCs/>
          <w:szCs w:val="24"/>
          <w:u w:val="none"/>
        </w:rPr>
        <w:t>17</w:t>
      </w:r>
    </w:p>
    <w:p w:rsidR="00FB00F3" w:rsidRPr="0054245C" w:rsidRDefault="000C44A7" w:rsidP="000C44A7">
      <w:pPr>
        <w:rPr>
          <w:szCs w:val="24"/>
        </w:rPr>
      </w:pPr>
      <w:r>
        <w:rPr>
          <w:b/>
          <w:szCs w:val="24"/>
        </w:rPr>
        <w:t xml:space="preserve">            </w:t>
      </w:r>
      <w:r w:rsidR="00DD28D3" w:rsidRPr="0054245C">
        <w:rPr>
          <w:szCs w:val="24"/>
        </w:rPr>
        <w:t xml:space="preserve">IN THE MATTER OF THE ESTATE OF </w:t>
      </w:r>
      <w:r w:rsidR="00883162" w:rsidRPr="0054245C">
        <w:rPr>
          <w:szCs w:val="24"/>
        </w:rPr>
        <w:t xml:space="preserve">AGNES OMONDI </w:t>
      </w:r>
      <w:r w:rsidR="00DD28D3" w:rsidRPr="0054245C">
        <w:rPr>
          <w:szCs w:val="24"/>
        </w:rPr>
        <w:t>(DECEASED)</w:t>
      </w:r>
    </w:p>
    <w:p w:rsidR="00FB00F3" w:rsidRPr="0054245C" w:rsidRDefault="00FB00F3">
      <w:pPr>
        <w:jc w:val="center"/>
        <w:rPr>
          <w:szCs w:val="24"/>
        </w:rPr>
      </w:pPr>
    </w:p>
    <w:p w:rsidR="00CC08AD" w:rsidRPr="0054245C" w:rsidRDefault="00CC08AD" w:rsidP="00CC08AD">
      <w:pPr>
        <w:jc w:val="center"/>
        <w:rPr>
          <w:b/>
          <w:bCs/>
          <w:szCs w:val="24"/>
        </w:rPr>
      </w:pPr>
      <w:r w:rsidRPr="0054245C">
        <w:rPr>
          <w:b/>
          <w:bCs/>
          <w:szCs w:val="24"/>
        </w:rPr>
        <w:t>PETITION FOR LETTERS OF ADMINISTRATION</w:t>
      </w:r>
    </w:p>
    <w:p w:rsidR="00CC08AD" w:rsidRPr="0054245C" w:rsidRDefault="00CC08AD" w:rsidP="00CC08AD">
      <w:pPr>
        <w:jc w:val="center"/>
        <w:rPr>
          <w:b/>
          <w:bCs/>
          <w:szCs w:val="24"/>
        </w:rPr>
      </w:pPr>
      <w:r w:rsidRPr="0054245C">
        <w:rPr>
          <w:b/>
          <w:bCs/>
          <w:szCs w:val="24"/>
        </w:rPr>
        <w:t>WITH WRITTEN WILL ANNEXED OF ASSETS</w:t>
      </w:r>
    </w:p>
    <w:p w:rsidR="00FB00F3" w:rsidRPr="0054245C" w:rsidRDefault="00CC08AD" w:rsidP="00CC08AD">
      <w:pPr>
        <w:jc w:val="center"/>
        <w:rPr>
          <w:b/>
          <w:bCs/>
          <w:szCs w:val="24"/>
        </w:rPr>
      </w:pPr>
      <w:r w:rsidRPr="0054245C">
        <w:rPr>
          <w:b/>
          <w:bCs/>
          <w:szCs w:val="24"/>
        </w:rPr>
        <w:t>UNADMINISTERED</w:t>
      </w:r>
    </w:p>
    <w:p w:rsidR="00CC08AD" w:rsidRPr="0054245C" w:rsidRDefault="00CC08AD" w:rsidP="00CC08AD">
      <w:pPr>
        <w:jc w:val="center"/>
        <w:rPr>
          <w:szCs w:val="24"/>
          <w:u w:val="single"/>
        </w:rPr>
      </w:pPr>
    </w:p>
    <w:p w:rsidR="00FB00F3" w:rsidRPr="0054245C" w:rsidRDefault="00CC08AD">
      <w:pPr>
        <w:jc w:val="both"/>
        <w:rPr>
          <w:szCs w:val="24"/>
        </w:rPr>
      </w:pPr>
      <w:r w:rsidRPr="0054245C">
        <w:rPr>
          <w:szCs w:val="24"/>
        </w:rPr>
        <w:t xml:space="preserve">I, Peri Omondi, of </w:t>
      </w:r>
      <w:r w:rsidR="00164CEC">
        <w:rPr>
          <w:szCs w:val="24"/>
        </w:rPr>
        <w:t>P.O BOX 3224-00200 Nairobi</w:t>
      </w:r>
      <w:r w:rsidRPr="0054245C">
        <w:rPr>
          <w:szCs w:val="24"/>
        </w:rPr>
        <w:t xml:space="preserve"> HEREBY PETITION this Honourable</w:t>
      </w:r>
      <w:r w:rsidRPr="0054245C">
        <w:rPr>
          <w:szCs w:val="24"/>
        </w:rPr>
        <w:br/>
        <w:t xml:space="preserve">Court for a grant of letters of administration </w:t>
      </w:r>
      <w:r w:rsidRPr="0054245C">
        <w:rPr>
          <w:i/>
          <w:iCs/>
          <w:szCs w:val="24"/>
        </w:rPr>
        <w:t xml:space="preserve">de bonis non </w:t>
      </w:r>
      <w:r w:rsidRPr="0054245C">
        <w:rPr>
          <w:szCs w:val="24"/>
        </w:rPr>
        <w:t>with the will</w:t>
      </w:r>
      <w:r w:rsidRPr="0054245C">
        <w:rPr>
          <w:szCs w:val="24"/>
        </w:rPr>
        <w:br/>
        <w:t xml:space="preserve"> annexed of the estate of the above-named AGNES OMONDI who died</w:t>
      </w:r>
      <w:r w:rsidRPr="0054245C">
        <w:rPr>
          <w:szCs w:val="24"/>
        </w:rPr>
        <w:br/>
        <w:t xml:space="preserve">on the </w:t>
      </w:r>
      <w:r w:rsidR="00164CEC">
        <w:rPr>
          <w:szCs w:val="24"/>
        </w:rPr>
        <w:t>2</w:t>
      </w:r>
      <w:r w:rsidR="00164CEC" w:rsidRPr="00164CEC">
        <w:rPr>
          <w:szCs w:val="24"/>
          <w:vertAlign w:val="superscript"/>
        </w:rPr>
        <w:t>nd</w:t>
      </w:r>
      <w:r w:rsidR="00164CEC">
        <w:rPr>
          <w:szCs w:val="24"/>
        </w:rPr>
        <w:t xml:space="preserve"> day of April 2017</w:t>
      </w:r>
      <w:r w:rsidRPr="0054245C">
        <w:rPr>
          <w:szCs w:val="24"/>
        </w:rPr>
        <w:t>, limited to that part of the said estate</w:t>
      </w:r>
      <w:r w:rsidRPr="0054245C">
        <w:rPr>
          <w:szCs w:val="24"/>
        </w:rPr>
        <w:br/>
        <w:t>remaining un</w:t>
      </w:r>
      <w:r w:rsidR="00164CEC">
        <w:rPr>
          <w:szCs w:val="24"/>
        </w:rPr>
        <w:t>-</w:t>
      </w:r>
      <w:r w:rsidRPr="0054245C">
        <w:rPr>
          <w:szCs w:val="24"/>
        </w:rPr>
        <w:t>administered:</w:t>
      </w:r>
      <w:r w:rsidR="00DD28D3" w:rsidRPr="0054245C">
        <w:rPr>
          <w:szCs w:val="24"/>
        </w:rPr>
        <w:t>:</w:t>
      </w:r>
    </w:p>
    <w:p w:rsidR="00FB00F3" w:rsidRPr="000C44A7" w:rsidRDefault="00DD28D3" w:rsidP="000C44A7">
      <w:pPr>
        <w:ind w:firstLine="720"/>
        <w:jc w:val="both"/>
        <w:rPr>
          <w:b/>
          <w:szCs w:val="24"/>
        </w:rPr>
      </w:pPr>
      <w:r w:rsidRPr="0054245C">
        <w:rPr>
          <w:b/>
          <w:szCs w:val="24"/>
        </w:rPr>
        <w:t>AND SAY</w:t>
      </w:r>
      <w:r w:rsidR="00164CEC">
        <w:rPr>
          <w:b/>
          <w:szCs w:val="24"/>
        </w:rPr>
        <w:t xml:space="preserve"> </w:t>
      </w:r>
      <w:r w:rsidRPr="0054245C">
        <w:rPr>
          <w:b/>
          <w:szCs w:val="24"/>
        </w:rPr>
        <w:t>AS FOLLOWS: -</w:t>
      </w:r>
    </w:p>
    <w:p w:rsidR="0054245C" w:rsidRPr="0054245C" w:rsidRDefault="00CC08AD" w:rsidP="0054245C">
      <w:pPr>
        <w:numPr>
          <w:ilvl w:val="0"/>
          <w:numId w:val="5"/>
        </w:numPr>
        <w:jc w:val="both"/>
        <w:rPr>
          <w:szCs w:val="24"/>
        </w:rPr>
      </w:pPr>
      <w:r w:rsidRPr="0054245C">
        <w:rPr>
          <w:szCs w:val="24"/>
        </w:rPr>
        <w:t>The document hereto annexed contains an authenticated copy of</w:t>
      </w:r>
      <w:r w:rsidRPr="0054245C">
        <w:rPr>
          <w:szCs w:val="24"/>
        </w:rPr>
        <w:br/>
        <w:t xml:space="preserve">the said will wherein the deceased appointed </w:t>
      </w:r>
      <w:r w:rsidR="0054245C" w:rsidRPr="0054245C">
        <w:rPr>
          <w:szCs w:val="24"/>
        </w:rPr>
        <w:t>Ruth Omondi</w:t>
      </w:r>
      <w:r w:rsidR="00164CEC">
        <w:rPr>
          <w:szCs w:val="24"/>
        </w:rPr>
        <w:t xml:space="preserve"> to be his executor.</w:t>
      </w:r>
    </w:p>
    <w:p w:rsidR="0054245C" w:rsidRPr="0054245C" w:rsidRDefault="0054245C" w:rsidP="0054245C">
      <w:pPr>
        <w:ind w:left="1170"/>
        <w:jc w:val="both"/>
        <w:rPr>
          <w:szCs w:val="24"/>
        </w:rPr>
      </w:pPr>
    </w:p>
    <w:p w:rsidR="0054245C" w:rsidRDefault="00CC08AD" w:rsidP="00164CEC">
      <w:pPr>
        <w:numPr>
          <w:ilvl w:val="0"/>
          <w:numId w:val="5"/>
        </w:numPr>
        <w:jc w:val="both"/>
        <w:rPr>
          <w:szCs w:val="24"/>
        </w:rPr>
      </w:pPr>
      <w:r w:rsidRPr="0054245C">
        <w:rPr>
          <w:szCs w:val="24"/>
        </w:rPr>
        <w:t>Probate of the said will was on the .......</w:t>
      </w:r>
      <w:r w:rsidR="00164CEC">
        <w:rPr>
          <w:szCs w:val="24"/>
        </w:rPr>
        <w:t xml:space="preserve">day of </w:t>
      </w:r>
      <w:r w:rsidRPr="0054245C">
        <w:rPr>
          <w:szCs w:val="24"/>
        </w:rPr>
        <w:t xml:space="preserve">................, </w:t>
      </w:r>
      <w:r w:rsidR="0054245C" w:rsidRPr="0054245C">
        <w:rPr>
          <w:szCs w:val="24"/>
        </w:rPr>
        <w:t>2017</w:t>
      </w:r>
      <w:r w:rsidRPr="0054245C">
        <w:rPr>
          <w:szCs w:val="24"/>
        </w:rPr>
        <w:t xml:space="preserve"> granted</w:t>
      </w:r>
      <w:r w:rsidRPr="0054245C">
        <w:rPr>
          <w:szCs w:val="24"/>
        </w:rPr>
        <w:br/>
        <w:t xml:space="preserve">by this Honourable Court to the said </w:t>
      </w:r>
      <w:r w:rsidR="0054245C" w:rsidRPr="0054245C">
        <w:rPr>
          <w:szCs w:val="24"/>
        </w:rPr>
        <w:t>Ruth Omondi</w:t>
      </w:r>
    </w:p>
    <w:p w:rsidR="00164CEC" w:rsidRPr="00164CEC" w:rsidRDefault="00164CEC" w:rsidP="00164CEC">
      <w:pPr>
        <w:jc w:val="both"/>
        <w:rPr>
          <w:szCs w:val="24"/>
        </w:rPr>
      </w:pPr>
    </w:p>
    <w:p w:rsidR="0054245C" w:rsidRDefault="00CC08AD" w:rsidP="0054245C">
      <w:pPr>
        <w:numPr>
          <w:ilvl w:val="0"/>
          <w:numId w:val="5"/>
        </w:numPr>
        <w:jc w:val="both"/>
        <w:rPr>
          <w:szCs w:val="24"/>
        </w:rPr>
      </w:pPr>
      <w:r w:rsidRPr="0054245C">
        <w:rPr>
          <w:szCs w:val="24"/>
        </w:rPr>
        <w:t xml:space="preserve">The said </w:t>
      </w:r>
      <w:r w:rsidR="0054245C" w:rsidRPr="0054245C">
        <w:rPr>
          <w:szCs w:val="24"/>
        </w:rPr>
        <w:t>Ruth Omondi</w:t>
      </w:r>
      <w:r w:rsidR="00164CEC">
        <w:rPr>
          <w:szCs w:val="24"/>
        </w:rPr>
        <w:t xml:space="preserve"> died on the.....day of ................, 2017</w:t>
      </w:r>
      <w:r w:rsidRPr="0054245C">
        <w:rPr>
          <w:szCs w:val="24"/>
        </w:rPr>
        <w:t>......, domiciled</w:t>
      </w:r>
      <w:r w:rsidRPr="0054245C">
        <w:rPr>
          <w:szCs w:val="24"/>
        </w:rPr>
        <w:br/>
        <w:t xml:space="preserve">in </w:t>
      </w:r>
      <w:r w:rsidR="00164CEC">
        <w:rPr>
          <w:szCs w:val="24"/>
        </w:rPr>
        <w:t xml:space="preserve">Kisumu </w:t>
      </w:r>
      <w:r w:rsidR="0054245C">
        <w:rPr>
          <w:szCs w:val="24"/>
        </w:rPr>
        <w:t>leaving part of the said</w:t>
      </w:r>
      <w:r w:rsidR="0054245C">
        <w:rPr>
          <w:szCs w:val="24"/>
        </w:rPr>
        <w:br/>
        <w:t>estate</w:t>
      </w:r>
      <w:r w:rsidR="0054245C">
        <w:rPr>
          <w:szCs w:val="24"/>
        </w:rPr>
        <w:tab/>
      </w:r>
      <w:r w:rsidRPr="0054245C">
        <w:rPr>
          <w:szCs w:val="24"/>
        </w:rPr>
        <w:t>un</w:t>
      </w:r>
      <w:r w:rsidR="00164CEC">
        <w:rPr>
          <w:szCs w:val="24"/>
        </w:rPr>
        <w:t>-</w:t>
      </w:r>
      <w:r w:rsidRPr="0054245C">
        <w:rPr>
          <w:szCs w:val="24"/>
        </w:rPr>
        <w:t>administered.</w:t>
      </w:r>
    </w:p>
    <w:p w:rsidR="0054245C" w:rsidRDefault="0054245C" w:rsidP="0054245C">
      <w:pPr>
        <w:pStyle w:val="ListParagraph"/>
        <w:rPr>
          <w:szCs w:val="24"/>
        </w:rPr>
      </w:pPr>
    </w:p>
    <w:p w:rsidR="00FB00F3" w:rsidRDefault="00CC08AD" w:rsidP="0054245C">
      <w:pPr>
        <w:numPr>
          <w:ilvl w:val="0"/>
          <w:numId w:val="5"/>
        </w:numPr>
        <w:jc w:val="both"/>
        <w:rPr>
          <w:szCs w:val="24"/>
        </w:rPr>
      </w:pPr>
      <w:r w:rsidRPr="0054245C">
        <w:rPr>
          <w:szCs w:val="24"/>
        </w:rPr>
        <w:t xml:space="preserve">I present this petition in my capacity as </w:t>
      </w:r>
      <w:r w:rsidR="00086DC7">
        <w:rPr>
          <w:szCs w:val="24"/>
        </w:rPr>
        <w:t>daughter</w:t>
      </w:r>
      <w:r w:rsidRPr="0054245C">
        <w:rPr>
          <w:szCs w:val="24"/>
        </w:rPr>
        <w:t xml:space="preserve"> </w:t>
      </w:r>
      <w:r w:rsidR="00164CEC">
        <w:rPr>
          <w:szCs w:val="24"/>
        </w:rPr>
        <w:t>and executor of the will of the deceased.</w:t>
      </w:r>
    </w:p>
    <w:p w:rsidR="00086DC7" w:rsidRDefault="00086DC7" w:rsidP="00086DC7">
      <w:pPr>
        <w:pStyle w:val="ListParagraph"/>
        <w:rPr>
          <w:szCs w:val="24"/>
        </w:rPr>
      </w:pPr>
    </w:p>
    <w:p w:rsidR="00086DC7" w:rsidRPr="0054245C" w:rsidRDefault="00086DC7" w:rsidP="0054245C">
      <w:pPr>
        <w:numPr>
          <w:ilvl w:val="0"/>
          <w:numId w:val="5"/>
        </w:numPr>
        <w:jc w:val="both"/>
        <w:rPr>
          <w:szCs w:val="24"/>
        </w:rPr>
      </w:pPr>
      <w:r w:rsidRPr="00086DC7">
        <w:rPr>
          <w:szCs w:val="24"/>
        </w:rPr>
        <w:t>I will faithfully administer according to law all the estate of the</w:t>
      </w:r>
      <w:r w:rsidRPr="00086DC7">
        <w:rPr>
          <w:szCs w:val="24"/>
        </w:rPr>
        <w:br/>
        <w:t>deceased which by law devolves to and vests in his personal</w:t>
      </w:r>
      <w:r w:rsidRPr="00086DC7">
        <w:rPr>
          <w:szCs w:val="24"/>
        </w:rPr>
        <w:br/>
        <w:t>representative for the use and benefit of the said CD limited as</w:t>
      </w:r>
      <w:r w:rsidRPr="00086DC7">
        <w:rPr>
          <w:szCs w:val="24"/>
        </w:rPr>
        <w:br/>
        <w:t>aforesaid but no further or otherwise and will render a just and</w:t>
      </w:r>
      <w:r w:rsidRPr="00086DC7">
        <w:rPr>
          <w:szCs w:val="24"/>
        </w:rPr>
        <w:br/>
        <w:t>true account thereof whenever required by him so to do, and I</w:t>
      </w:r>
      <w:r w:rsidRPr="00086DC7">
        <w:rPr>
          <w:szCs w:val="24"/>
        </w:rPr>
        <w:br/>
        <w:t>will when required by the court to do so deliver up thereto the</w:t>
      </w:r>
      <w:r w:rsidRPr="00086DC7">
        <w:rPr>
          <w:szCs w:val="24"/>
        </w:rPr>
        <w:br/>
        <w:t>said grant.</w:t>
      </w:r>
    </w:p>
    <w:p w:rsidR="00FB00F3" w:rsidRPr="0054245C" w:rsidRDefault="00DD28D3">
      <w:pPr>
        <w:jc w:val="both"/>
        <w:rPr>
          <w:szCs w:val="24"/>
        </w:rPr>
      </w:pPr>
      <w:r w:rsidRPr="0054245C">
        <w:rPr>
          <w:szCs w:val="24"/>
        </w:rPr>
        <w:t>Dated at Nairobi this ......................... day of ........................................</w:t>
      </w:r>
      <w:r w:rsidR="00883162" w:rsidRPr="0054245C">
        <w:rPr>
          <w:szCs w:val="24"/>
        </w:rPr>
        <w:t>....... 2017</w:t>
      </w:r>
      <w:r w:rsidRPr="0054245C">
        <w:rPr>
          <w:szCs w:val="24"/>
        </w:rPr>
        <w:t>.</w:t>
      </w:r>
    </w:p>
    <w:p w:rsidR="00FB00F3" w:rsidRPr="0054245C" w:rsidRDefault="00FB00F3">
      <w:pPr>
        <w:jc w:val="both"/>
        <w:rPr>
          <w:szCs w:val="24"/>
        </w:rPr>
      </w:pPr>
    </w:p>
    <w:p w:rsidR="00FB00F3" w:rsidRPr="0054245C" w:rsidRDefault="00DD28D3">
      <w:pPr>
        <w:jc w:val="both"/>
        <w:rPr>
          <w:szCs w:val="24"/>
        </w:rPr>
      </w:pPr>
      <w:r w:rsidRPr="0054245C">
        <w:rPr>
          <w:b/>
          <w:szCs w:val="24"/>
        </w:rPr>
        <w:t>Signed by</w:t>
      </w:r>
      <w:r w:rsidRPr="0054245C">
        <w:rPr>
          <w:szCs w:val="24"/>
        </w:rPr>
        <w:t xml:space="preserve"> the above-named </w:t>
      </w:r>
      <w:r w:rsidRPr="0054245C">
        <w:rPr>
          <w:szCs w:val="24"/>
        </w:rPr>
        <w:tab/>
      </w:r>
    </w:p>
    <w:p w:rsidR="00883162" w:rsidRPr="0054245C" w:rsidRDefault="00883162">
      <w:pPr>
        <w:jc w:val="both"/>
        <w:rPr>
          <w:szCs w:val="24"/>
        </w:rPr>
      </w:pPr>
      <w:r w:rsidRPr="0054245C">
        <w:rPr>
          <w:szCs w:val="24"/>
        </w:rPr>
        <w:t>FIRM 31B &amp; COMPANY ADVOCATES</w:t>
      </w:r>
      <w:r w:rsidRPr="0054245C">
        <w:rPr>
          <w:szCs w:val="24"/>
        </w:rPr>
        <w:tab/>
        <w:t>…………………………………</w:t>
      </w:r>
    </w:p>
    <w:p w:rsidR="00883162" w:rsidRPr="0054245C" w:rsidRDefault="00883162">
      <w:pPr>
        <w:jc w:val="both"/>
        <w:rPr>
          <w:szCs w:val="24"/>
        </w:rPr>
      </w:pPr>
      <w:r w:rsidRPr="0054245C">
        <w:rPr>
          <w:szCs w:val="24"/>
        </w:rPr>
        <w:t>RUTH OMONDI</w:t>
      </w:r>
      <w:r w:rsidRPr="0054245C">
        <w:rPr>
          <w:szCs w:val="24"/>
        </w:rPr>
        <w:tab/>
      </w:r>
      <w:r w:rsidRPr="0054245C">
        <w:rPr>
          <w:szCs w:val="24"/>
        </w:rPr>
        <w:tab/>
      </w:r>
      <w:r w:rsidRPr="0054245C">
        <w:rPr>
          <w:szCs w:val="24"/>
        </w:rPr>
        <w:tab/>
      </w:r>
      <w:r w:rsidRPr="0054245C">
        <w:rPr>
          <w:szCs w:val="24"/>
        </w:rPr>
        <w:tab/>
        <w:t>…………………………………</w:t>
      </w:r>
    </w:p>
    <w:p w:rsidR="00FB00F3" w:rsidRPr="0054245C" w:rsidRDefault="00DD28D3">
      <w:pPr>
        <w:jc w:val="both"/>
        <w:rPr>
          <w:szCs w:val="24"/>
        </w:rPr>
      </w:pPr>
      <w:r w:rsidRPr="0054245C">
        <w:rPr>
          <w:szCs w:val="24"/>
        </w:rPr>
        <w:t>In the presence of EF, advocate of</w:t>
      </w:r>
      <w:r w:rsidRPr="0054245C">
        <w:rPr>
          <w:szCs w:val="24"/>
        </w:rPr>
        <w:tab/>
      </w:r>
      <w:r w:rsidRPr="0054245C">
        <w:rPr>
          <w:szCs w:val="24"/>
        </w:rPr>
        <w:tab/>
        <w:t>}</w:t>
      </w:r>
    </w:p>
    <w:p w:rsidR="00FB00F3" w:rsidRPr="0054245C" w:rsidRDefault="00DD28D3">
      <w:pPr>
        <w:jc w:val="both"/>
        <w:rPr>
          <w:szCs w:val="24"/>
        </w:rPr>
      </w:pPr>
      <w:r w:rsidRPr="0054245C">
        <w:rPr>
          <w:szCs w:val="24"/>
        </w:rPr>
        <w:tab/>
      </w:r>
      <w:r w:rsidRPr="0054245C">
        <w:rPr>
          <w:szCs w:val="24"/>
        </w:rPr>
        <w:tab/>
      </w:r>
      <w:r w:rsidRPr="0054245C">
        <w:rPr>
          <w:szCs w:val="24"/>
        </w:rPr>
        <w:tab/>
      </w:r>
      <w:r w:rsidRPr="0054245C">
        <w:rPr>
          <w:szCs w:val="24"/>
        </w:rPr>
        <w:tab/>
      </w:r>
      <w:r w:rsidRPr="0054245C">
        <w:rPr>
          <w:szCs w:val="24"/>
        </w:rPr>
        <w:tab/>
      </w:r>
      <w:r w:rsidRPr="0054245C">
        <w:rPr>
          <w:szCs w:val="24"/>
        </w:rPr>
        <w:tab/>
        <w:t>}</w:t>
      </w:r>
    </w:p>
    <w:p w:rsidR="00FB00F3" w:rsidRPr="0054245C" w:rsidRDefault="00DD28D3" w:rsidP="00883162">
      <w:pPr>
        <w:jc w:val="both"/>
        <w:rPr>
          <w:szCs w:val="24"/>
        </w:rPr>
      </w:pPr>
      <w:r w:rsidRPr="0054245C">
        <w:rPr>
          <w:szCs w:val="24"/>
        </w:rPr>
        <w:t>.....................................</w:t>
      </w:r>
      <w:r w:rsidR="00883162" w:rsidRPr="0054245C">
        <w:rPr>
          <w:szCs w:val="24"/>
        </w:rPr>
        <w:t>.....................</w:t>
      </w:r>
      <w:r w:rsidR="00883162" w:rsidRPr="0054245C">
        <w:rPr>
          <w:szCs w:val="24"/>
        </w:rPr>
        <w:tab/>
      </w:r>
      <w:r w:rsidR="00883162" w:rsidRPr="0054245C">
        <w:rPr>
          <w:szCs w:val="24"/>
        </w:rPr>
        <w:tab/>
      </w:r>
    </w:p>
    <w:p w:rsidR="00FB00F3" w:rsidRPr="0054245C" w:rsidRDefault="00DD28D3">
      <w:pPr>
        <w:pStyle w:val="Heading5"/>
        <w:rPr>
          <w:szCs w:val="24"/>
        </w:rPr>
      </w:pPr>
      <w:r w:rsidRPr="0054245C">
        <w:rPr>
          <w:szCs w:val="24"/>
        </w:rPr>
        <w:t>Drawn &amp; filed by: -</w:t>
      </w:r>
    </w:p>
    <w:p w:rsidR="00FB00F3" w:rsidRPr="0054245C" w:rsidRDefault="00FB00F3">
      <w:pPr>
        <w:jc w:val="both"/>
        <w:rPr>
          <w:color w:val="FF0000"/>
          <w:szCs w:val="24"/>
        </w:rPr>
      </w:pPr>
    </w:p>
    <w:p w:rsidR="00883162" w:rsidRPr="0054245C" w:rsidRDefault="00883162">
      <w:pPr>
        <w:jc w:val="both"/>
        <w:rPr>
          <w:szCs w:val="24"/>
        </w:rPr>
      </w:pPr>
    </w:p>
    <w:p w:rsidR="000C44A7" w:rsidRDefault="00DD28D3">
      <w:pPr>
        <w:jc w:val="both"/>
        <w:rPr>
          <w:b/>
          <w:bCs/>
          <w:szCs w:val="24"/>
          <w:u w:val="single"/>
        </w:rPr>
      </w:pPr>
      <w:r w:rsidRPr="0054245C">
        <w:rPr>
          <w:b/>
          <w:bCs/>
          <w:szCs w:val="24"/>
          <w:u w:val="single"/>
        </w:rPr>
        <w:t>NAIROBI.</w:t>
      </w:r>
    </w:p>
    <w:p w:rsidR="000C44A7" w:rsidRDefault="000C44A7">
      <w:pPr>
        <w:jc w:val="both"/>
        <w:rPr>
          <w:b/>
          <w:bCs/>
          <w:szCs w:val="24"/>
          <w:u w:val="single"/>
        </w:rPr>
      </w:pPr>
    </w:p>
    <w:p w:rsidR="000C44A7" w:rsidRDefault="000C44A7">
      <w:pPr>
        <w:jc w:val="both"/>
        <w:rPr>
          <w:b/>
          <w:bCs/>
          <w:szCs w:val="24"/>
          <w:u w:val="single"/>
        </w:rPr>
      </w:pPr>
    </w:p>
    <w:p w:rsidR="000C44A7" w:rsidRDefault="000C44A7" w:rsidP="000C44A7">
      <w:pPr>
        <w:pStyle w:val="Title"/>
        <w:rPr>
          <w:rFonts w:ascii="System" w:hAnsi="System"/>
          <w:sz w:val="28"/>
          <w:szCs w:val="28"/>
          <w:lang w:val="en-US"/>
        </w:rPr>
      </w:pPr>
      <w:r>
        <w:rPr>
          <w:rFonts w:ascii="System" w:hAnsi="System"/>
          <w:noProof/>
          <w:sz w:val="28"/>
          <w:szCs w:val="28"/>
          <w:lang w:val="en-US"/>
        </w:rPr>
        <w:drawing>
          <wp:inline distT="0" distB="0" distL="0" distR="0">
            <wp:extent cx="962025" cy="85725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62025" cy="857250"/>
                    </a:xfrm>
                    <a:prstGeom prst="rect">
                      <a:avLst/>
                    </a:prstGeom>
                    <a:noFill/>
                    <a:ln>
                      <a:noFill/>
                    </a:ln>
                  </pic:spPr>
                </pic:pic>
              </a:graphicData>
            </a:graphic>
          </wp:inline>
        </w:drawing>
      </w:r>
    </w:p>
    <w:p w:rsidR="000C44A7" w:rsidRDefault="000C44A7" w:rsidP="000C44A7">
      <w:pPr>
        <w:pStyle w:val="Title"/>
        <w:rPr>
          <w:rFonts w:ascii="System" w:hAnsi="System"/>
          <w:sz w:val="28"/>
          <w:szCs w:val="28"/>
          <w:lang w:val="en-US"/>
        </w:rPr>
      </w:pPr>
    </w:p>
    <w:p w:rsidR="000C44A7" w:rsidRPr="00A55DCC" w:rsidRDefault="000C44A7" w:rsidP="000C44A7">
      <w:pPr>
        <w:pStyle w:val="Title"/>
        <w:rPr>
          <w:sz w:val="22"/>
        </w:rPr>
      </w:pPr>
      <w:r w:rsidRPr="00A55DCC">
        <w:rPr>
          <w:sz w:val="22"/>
        </w:rPr>
        <w:t>REPUBLIC OF KENYA</w:t>
      </w:r>
    </w:p>
    <w:p w:rsidR="000C44A7" w:rsidRPr="00A55DCC" w:rsidRDefault="000C44A7" w:rsidP="000C44A7">
      <w:pPr>
        <w:pStyle w:val="Title"/>
        <w:rPr>
          <w:sz w:val="22"/>
        </w:rPr>
      </w:pPr>
    </w:p>
    <w:p w:rsidR="000C44A7" w:rsidRPr="00A55DCC" w:rsidRDefault="000C44A7" w:rsidP="000C44A7">
      <w:pPr>
        <w:pStyle w:val="Subtitle"/>
        <w:rPr>
          <w:bCs/>
          <w:sz w:val="22"/>
          <w:u w:val="single"/>
        </w:rPr>
      </w:pPr>
      <w:r w:rsidRPr="00A55DCC">
        <w:rPr>
          <w:bCs/>
          <w:sz w:val="22"/>
          <w:u w:val="single"/>
        </w:rPr>
        <w:t>IN THE HIGH COURT OF KENYA AT NAIROBI</w:t>
      </w:r>
    </w:p>
    <w:p w:rsidR="000C44A7" w:rsidRPr="00A55DCC" w:rsidRDefault="000C44A7" w:rsidP="000C44A7">
      <w:pPr>
        <w:pStyle w:val="Subtitle"/>
        <w:rPr>
          <w:sz w:val="22"/>
          <w:u w:val="single"/>
        </w:rPr>
      </w:pPr>
    </w:p>
    <w:p w:rsidR="000C44A7" w:rsidRPr="00A55DCC" w:rsidRDefault="000C44A7" w:rsidP="000C44A7">
      <w:pPr>
        <w:pStyle w:val="Heading4"/>
        <w:rPr>
          <w:bCs/>
        </w:rPr>
      </w:pPr>
      <w:r w:rsidRPr="00A55DCC">
        <w:rPr>
          <w:bCs/>
        </w:rPr>
        <w:t xml:space="preserve">HIGH COURT SUCCESSION CAUSE NO..........................OF 2017 </w:t>
      </w:r>
    </w:p>
    <w:p w:rsidR="000C44A7" w:rsidRPr="00A55DCC" w:rsidRDefault="000C44A7" w:rsidP="000C44A7">
      <w:pPr>
        <w:jc w:val="center"/>
        <w:rPr>
          <w:b/>
          <w:u w:val="single"/>
        </w:rPr>
      </w:pPr>
    </w:p>
    <w:p w:rsidR="000C44A7" w:rsidRPr="00A55DCC" w:rsidRDefault="000C44A7" w:rsidP="000C44A7">
      <w:pPr>
        <w:jc w:val="center"/>
        <w:rPr>
          <w:b/>
          <w:u w:val="single"/>
        </w:rPr>
      </w:pPr>
      <w:r w:rsidRPr="00A55DCC">
        <w:rPr>
          <w:b/>
          <w:u w:val="single"/>
        </w:rPr>
        <w:t>IN THE MATTER OF THE ESTATE OF AGNES OMONDI DECEASED</w:t>
      </w:r>
    </w:p>
    <w:p w:rsidR="000C44A7" w:rsidRPr="00A55DCC" w:rsidRDefault="000C44A7" w:rsidP="000C44A7">
      <w:pPr>
        <w:jc w:val="center"/>
        <w:rPr>
          <w:b/>
          <w:u w:val="single"/>
        </w:rPr>
      </w:pPr>
    </w:p>
    <w:p w:rsidR="000C44A7" w:rsidRPr="00A55DCC" w:rsidRDefault="000C44A7" w:rsidP="000C44A7">
      <w:pPr>
        <w:pStyle w:val="Heading2"/>
        <w:rPr>
          <w:sz w:val="22"/>
          <w:u w:val="none"/>
        </w:rPr>
      </w:pPr>
      <w:r w:rsidRPr="00A55DCC">
        <w:rPr>
          <w:sz w:val="22"/>
        </w:rPr>
        <w:t>AFFIDAVIT IN SUPPORT OF PETITION FOR LETTERS OF ADMINISTRATION AD LITEM</w:t>
      </w:r>
    </w:p>
    <w:p w:rsidR="000C44A7" w:rsidRPr="00A55DCC" w:rsidRDefault="000C44A7" w:rsidP="000C44A7">
      <w:pPr>
        <w:spacing w:before="240"/>
        <w:jc w:val="both"/>
      </w:pPr>
      <w:r>
        <w:t>I Peri Omondi</w:t>
      </w:r>
      <w:r w:rsidRPr="00A55DCC">
        <w:rPr>
          <w:bCs/>
        </w:rPr>
        <w:t xml:space="preserve"> </w:t>
      </w:r>
      <w:r w:rsidRPr="00A55DCC">
        <w:t>of Post Office Box Number 9000-00100 NAIROBI in the Republic of Kenya, aged over 18 years, make oath and state as follows: -</w:t>
      </w:r>
    </w:p>
    <w:p w:rsidR="000C44A7" w:rsidRPr="00A55DCC" w:rsidRDefault="000C44A7" w:rsidP="000C44A7">
      <w:pPr>
        <w:numPr>
          <w:ilvl w:val="0"/>
          <w:numId w:val="1"/>
        </w:numPr>
        <w:spacing w:before="240"/>
        <w:jc w:val="both"/>
      </w:pPr>
      <w:r w:rsidRPr="00A55DCC">
        <w:rPr>
          <w:b/>
          <w:u w:val="single"/>
        </w:rPr>
        <w:t>THAT</w:t>
      </w:r>
      <w:r w:rsidRPr="00A55DCC">
        <w:t xml:space="preserve"> the full name of the deceased to whose estate the proceedings herein relate is AGNES OMONDI and </w:t>
      </w:r>
      <w:r>
        <w:t>I am</w:t>
      </w:r>
      <w:r w:rsidRPr="00A55DCC">
        <w:t xml:space="preserve"> the petitioners named in the petition herein dated the______ day of ________________ 20</w:t>
      </w:r>
      <w:r>
        <w:t>17</w:t>
      </w:r>
      <w:r w:rsidRPr="00A55DCC">
        <w:t xml:space="preserve"> upon which we have endorsed our names at the time of swearing </w:t>
      </w:r>
      <w:r>
        <w:t>this affidavit;</w:t>
      </w:r>
    </w:p>
    <w:p w:rsidR="000C44A7" w:rsidRPr="00A55DCC" w:rsidRDefault="000C44A7" w:rsidP="000C44A7">
      <w:pPr>
        <w:numPr>
          <w:ilvl w:val="0"/>
          <w:numId w:val="1"/>
        </w:numPr>
        <w:spacing w:before="240" w:after="160"/>
        <w:jc w:val="both"/>
      </w:pPr>
      <w:r w:rsidRPr="00A55DCC">
        <w:rPr>
          <w:b/>
          <w:u w:val="single"/>
        </w:rPr>
        <w:t>THAT</w:t>
      </w:r>
      <w:r w:rsidRPr="00A55DCC">
        <w:rPr>
          <w:b/>
        </w:rPr>
        <w:t xml:space="preserve"> </w:t>
      </w:r>
      <w:r w:rsidRPr="00A55DCC">
        <w:t xml:space="preserve">the deceased died on the ……… day of ………. 2017 at her home in Bungoma District as appears from the attached certificate [photocopy of the certificate] of death marked </w:t>
      </w:r>
      <w:r w:rsidRPr="00A55DCC">
        <w:rPr>
          <w:b/>
        </w:rPr>
        <w:t>“STO1”</w:t>
      </w:r>
      <w:r w:rsidRPr="00A55DCC">
        <w:t xml:space="preserve"> upon which We have written our name at the time</w:t>
      </w:r>
      <w:r>
        <w:t xml:space="preserve"> of swearing hereof;</w:t>
      </w:r>
    </w:p>
    <w:p w:rsidR="000C44A7" w:rsidRPr="00A55DCC" w:rsidRDefault="000C44A7" w:rsidP="000C44A7">
      <w:pPr>
        <w:numPr>
          <w:ilvl w:val="0"/>
          <w:numId w:val="1"/>
        </w:numPr>
        <w:spacing w:before="240" w:after="160"/>
        <w:jc w:val="both"/>
      </w:pPr>
      <w:r w:rsidRPr="00A55DCC">
        <w:rPr>
          <w:b/>
          <w:u w:val="single"/>
        </w:rPr>
        <w:t>THAT</w:t>
      </w:r>
      <w:r w:rsidRPr="00A55DCC">
        <w:t xml:space="preserve"> the deceased was at the date of his death domiciled in Kenya and his last known place of residence was at in Bungoma District</w:t>
      </w:r>
      <w:r>
        <w:t>;</w:t>
      </w:r>
    </w:p>
    <w:p w:rsidR="000C44A7" w:rsidRPr="00A55DCC" w:rsidRDefault="000C44A7" w:rsidP="000C44A7">
      <w:pPr>
        <w:numPr>
          <w:ilvl w:val="0"/>
          <w:numId w:val="1"/>
        </w:numPr>
        <w:spacing w:before="240" w:after="160"/>
        <w:jc w:val="both"/>
      </w:pPr>
      <w:r w:rsidRPr="00A55DCC">
        <w:t>The deceased died leaving a valid written will dated the................day of .................20...</w:t>
      </w:r>
      <w:r>
        <w:t>;</w:t>
      </w:r>
    </w:p>
    <w:p w:rsidR="000C44A7" w:rsidRPr="00D7721B" w:rsidRDefault="000C44A7" w:rsidP="000C44A7">
      <w:pPr>
        <w:numPr>
          <w:ilvl w:val="0"/>
          <w:numId w:val="1"/>
        </w:numPr>
        <w:spacing w:before="240" w:after="160"/>
        <w:jc w:val="both"/>
        <w:rPr>
          <w:sz w:val="22"/>
          <w:szCs w:val="22"/>
        </w:rPr>
      </w:pPr>
      <w:r>
        <w:t>I am</w:t>
      </w:r>
      <w:r w:rsidRPr="00A55DCC">
        <w:t xml:space="preserve"> seeking a grant of representation </w:t>
      </w:r>
      <w:r>
        <w:t>for the purposes of administering the un-administered estate of the deceased.</w:t>
      </w:r>
    </w:p>
    <w:p w:rsidR="000C44A7" w:rsidRPr="00A55DCC" w:rsidRDefault="000C44A7" w:rsidP="000C44A7">
      <w:pPr>
        <w:numPr>
          <w:ilvl w:val="0"/>
          <w:numId w:val="1"/>
        </w:numPr>
        <w:spacing w:before="240" w:after="160"/>
        <w:jc w:val="both"/>
      </w:pPr>
      <w:r w:rsidRPr="00A55DCC">
        <w:rPr>
          <w:b/>
          <w:u w:val="single"/>
        </w:rPr>
        <w:t>THAT</w:t>
      </w:r>
      <w:r w:rsidRPr="00A55DCC">
        <w:t xml:space="preserve"> the following is a full inventory of all the assets and liabilities of the deceased at the date of his death (including such assets (if any) as have arisen or become known since that date).</w:t>
      </w:r>
    </w:p>
    <w:p w:rsidR="000C44A7" w:rsidRPr="00A55DCC" w:rsidRDefault="000C44A7" w:rsidP="000C44A7">
      <w:pPr>
        <w:pStyle w:val="Heading1"/>
        <w:spacing w:before="240" w:after="160"/>
        <w:rPr>
          <w:b w:val="0"/>
          <w:sz w:val="22"/>
          <w:szCs w:val="22"/>
          <w:u w:val="none"/>
        </w:rPr>
      </w:pPr>
      <w:r w:rsidRPr="00A55DCC">
        <w:rPr>
          <w:sz w:val="22"/>
          <w:szCs w:val="22"/>
          <w:u w:val="none"/>
        </w:rPr>
        <w:t>ASSETS</w:t>
      </w:r>
    </w:p>
    <w:p w:rsidR="000C44A7" w:rsidRPr="00A55DCC" w:rsidRDefault="000C44A7" w:rsidP="000C44A7">
      <w:pPr>
        <w:numPr>
          <w:ilvl w:val="0"/>
          <w:numId w:val="6"/>
        </w:numPr>
        <w:spacing w:before="240" w:after="160"/>
        <w:jc w:val="both"/>
      </w:pPr>
      <w:r w:rsidRPr="00A55DCC">
        <w:t>Family house on LR/NO. 43/1991 in Kanduyi, Bungoma</w:t>
      </w:r>
    </w:p>
    <w:p w:rsidR="000C44A7" w:rsidRPr="00A55DCC" w:rsidRDefault="000C44A7" w:rsidP="000C44A7">
      <w:pPr>
        <w:numPr>
          <w:ilvl w:val="0"/>
          <w:numId w:val="6"/>
        </w:numPr>
        <w:spacing w:after="160"/>
        <w:jc w:val="both"/>
      </w:pPr>
      <w:r w:rsidRPr="00A55DCC">
        <w:t>House no. 029 located in Buruburu Phase IV</w:t>
      </w:r>
    </w:p>
    <w:p w:rsidR="000C44A7" w:rsidRPr="00A55DCC" w:rsidRDefault="000C44A7" w:rsidP="000C44A7">
      <w:pPr>
        <w:numPr>
          <w:ilvl w:val="0"/>
          <w:numId w:val="6"/>
        </w:numPr>
        <w:spacing w:after="160"/>
        <w:jc w:val="both"/>
      </w:pPr>
      <w:r w:rsidRPr="00A55DCC">
        <w:t>House no. 046 located in Buruburu Phase IV</w:t>
      </w:r>
    </w:p>
    <w:p w:rsidR="000C44A7" w:rsidRPr="00A55DCC" w:rsidRDefault="000C44A7" w:rsidP="000C44A7">
      <w:pPr>
        <w:numPr>
          <w:ilvl w:val="0"/>
          <w:numId w:val="6"/>
        </w:numPr>
        <w:spacing w:after="160"/>
        <w:jc w:val="both"/>
      </w:pPr>
      <w:r w:rsidRPr="00A55DCC">
        <w:t>Land LR/NO 902/2033, Nakuru.</w:t>
      </w:r>
    </w:p>
    <w:p w:rsidR="000C44A7" w:rsidRPr="00A55DCC" w:rsidRDefault="000C44A7" w:rsidP="000C44A7">
      <w:pPr>
        <w:numPr>
          <w:ilvl w:val="0"/>
          <w:numId w:val="6"/>
        </w:numPr>
        <w:spacing w:after="160"/>
        <w:jc w:val="both"/>
      </w:pPr>
      <w:r w:rsidRPr="00A55DCC">
        <w:t>Land  L.R/NO 891/1612, Busia</w:t>
      </w:r>
    </w:p>
    <w:p w:rsidR="000C44A7" w:rsidRPr="00A55DCC" w:rsidRDefault="000C44A7" w:rsidP="000C44A7">
      <w:pPr>
        <w:numPr>
          <w:ilvl w:val="0"/>
          <w:numId w:val="6"/>
        </w:numPr>
        <w:spacing w:after="160"/>
        <w:jc w:val="both"/>
      </w:pPr>
      <w:r w:rsidRPr="00A55DCC">
        <w:lastRenderedPageBreak/>
        <w:t xml:space="preserve">Motor Vehicle, Subaru Model, Registration No. KBR 343 R, </w:t>
      </w:r>
    </w:p>
    <w:p w:rsidR="000C44A7" w:rsidRPr="00A55DCC" w:rsidRDefault="000C44A7" w:rsidP="000C44A7">
      <w:pPr>
        <w:numPr>
          <w:ilvl w:val="0"/>
          <w:numId w:val="6"/>
        </w:numPr>
        <w:spacing w:after="160"/>
        <w:jc w:val="both"/>
      </w:pPr>
      <w:r w:rsidRPr="00A55DCC">
        <w:t xml:space="preserve">Motor Vehicle, Toyota Model, Registration No. KBQ 547 A </w:t>
      </w:r>
    </w:p>
    <w:p w:rsidR="000C44A7" w:rsidRPr="00A55DCC" w:rsidRDefault="000C44A7" w:rsidP="000C44A7">
      <w:pPr>
        <w:numPr>
          <w:ilvl w:val="0"/>
          <w:numId w:val="6"/>
        </w:numPr>
        <w:spacing w:after="160"/>
        <w:jc w:val="both"/>
      </w:pPr>
      <w:r w:rsidRPr="00A55DCC">
        <w:t>Motor Vehicle, Honda Model, Registration No. KBQ 998 U</w:t>
      </w:r>
    </w:p>
    <w:p w:rsidR="000C44A7" w:rsidRPr="00A55DCC" w:rsidRDefault="000C44A7" w:rsidP="000C44A7">
      <w:pPr>
        <w:numPr>
          <w:ilvl w:val="0"/>
          <w:numId w:val="6"/>
        </w:numPr>
        <w:spacing w:after="160"/>
        <w:jc w:val="both"/>
      </w:pPr>
      <w:r w:rsidRPr="00A55DCC">
        <w:t>Motor Vehicle, Nissan Model, Registration No. KBA 482 N.</w:t>
      </w:r>
    </w:p>
    <w:p w:rsidR="000C44A7" w:rsidRPr="00A55DCC" w:rsidRDefault="000C44A7" w:rsidP="000C44A7">
      <w:pPr>
        <w:numPr>
          <w:ilvl w:val="0"/>
          <w:numId w:val="6"/>
        </w:numPr>
        <w:spacing w:after="160"/>
        <w:jc w:val="both"/>
      </w:pPr>
      <w:r w:rsidRPr="00A55DCC">
        <w:t>Funds in the London HSBC Account No. 98239-002, London</w:t>
      </w:r>
    </w:p>
    <w:p w:rsidR="000C44A7" w:rsidRPr="00A55DCC" w:rsidRDefault="000C44A7" w:rsidP="000C44A7">
      <w:pPr>
        <w:numPr>
          <w:ilvl w:val="0"/>
          <w:numId w:val="6"/>
        </w:numPr>
        <w:spacing w:after="160"/>
        <w:jc w:val="both"/>
      </w:pPr>
      <w:r w:rsidRPr="00A55DCC">
        <w:t>Funds contained in Barclays Bank Account No. 9569459, Nairobi.</w:t>
      </w:r>
    </w:p>
    <w:p w:rsidR="000C44A7" w:rsidRPr="00A55DCC" w:rsidRDefault="000C44A7" w:rsidP="000C44A7">
      <w:pPr>
        <w:numPr>
          <w:ilvl w:val="0"/>
          <w:numId w:val="6"/>
        </w:numPr>
        <w:spacing w:after="160"/>
        <w:jc w:val="both"/>
      </w:pPr>
      <w:r w:rsidRPr="00A55DCC">
        <w:t>Future Royalties from published books.</w:t>
      </w:r>
    </w:p>
    <w:p w:rsidR="000C44A7" w:rsidRPr="00A55DCC" w:rsidRDefault="000C44A7" w:rsidP="000C44A7">
      <w:pPr>
        <w:numPr>
          <w:ilvl w:val="0"/>
          <w:numId w:val="6"/>
        </w:numPr>
        <w:spacing w:after="160"/>
        <w:jc w:val="both"/>
      </w:pPr>
      <w:r w:rsidRPr="00A55DCC">
        <w:t>Tangible personal property, including but not limited to wearing apparel, jewellery, books, cameras, paintings, household furnishings, musical instruments and golf sets</w:t>
      </w:r>
    </w:p>
    <w:p w:rsidR="000C44A7" w:rsidRPr="00A55DCC" w:rsidRDefault="000C44A7" w:rsidP="000C44A7">
      <w:pPr>
        <w:ind w:left="720"/>
        <w:jc w:val="both"/>
      </w:pPr>
      <w:r w:rsidRPr="00A55DCC">
        <w:rPr>
          <w:u w:val="single"/>
        </w:rPr>
        <w:t>Total estimated value Kshs.</w:t>
      </w:r>
      <w:r w:rsidRPr="00A55DCC">
        <w:t xml:space="preserve">    10,000,000/-</w:t>
      </w:r>
    </w:p>
    <w:p w:rsidR="000C44A7" w:rsidRPr="00A55DCC" w:rsidRDefault="000C44A7" w:rsidP="000C44A7">
      <w:pPr>
        <w:pStyle w:val="Heading1"/>
        <w:spacing w:after="160"/>
        <w:rPr>
          <w:sz w:val="22"/>
          <w:szCs w:val="22"/>
          <w:u w:val="none"/>
        </w:rPr>
      </w:pPr>
      <w:r w:rsidRPr="00A55DCC">
        <w:rPr>
          <w:sz w:val="22"/>
          <w:szCs w:val="22"/>
          <w:u w:val="none"/>
        </w:rPr>
        <w:t>LIABILITIES</w:t>
      </w:r>
    </w:p>
    <w:p w:rsidR="000C44A7" w:rsidRPr="00A55DCC" w:rsidRDefault="000C44A7" w:rsidP="000C44A7">
      <w:pPr>
        <w:ind w:left="720"/>
        <w:jc w:val="both"/>
      </w:pPr>
      <w:r w:rsidRPr="00A55DCC">
        <w:rPr>
          <w:b/>
        </w:rPr>
        <w:tab/>
      </w:r>
      <w:r w:rsidRPr="00A55DCC">
        <w:t>NIL</w:t>
      </w:r>
    </w:p>
    <w:p w:rsidR="000C44A7" w:rsidRPr="00A55DCC" w:rsidRDefault="000C44A7" w:rsidP="000C44A7">
      <w:pPr>
        <w:numPr>
          <w:ilvl w:val="0"/>
          <w:numId w:val="1"/>
        </w:numPr>
        <w:spacing w:after="160"/>
        <w:jc w:val="both"/>
      </w:pPr>
      <w:r w:rsidRPr="00A55DCC">
        <w:rPr>
          <w:b/>
          <w:u w:val="single"/>
        </w:rPr>
        <w:t>THAT</w:t>
      </w:r>
      <w:r w:rsidRPr="00A55DCC">
        <w:t xml:space="preserve"> the facts herein deposed to are known to us of our personal knowledge, information and belief.</w:t>
      </w:r>
    </w:p>
    <w:p w:rsidR="000C44A7" w:rsidRPr="00A55DCC" w:rsidRDefault="000C44A7" w:rsidP="000C44A7">
      <w:r w:rsidRPr="00A55DCC">
        <w:rPr>
          <w:b/>
          <w:bCs/>
          <w:u w:val="single"/>
        </w:rPr>
        <w:t>SWORN</w:t>
      </w:r>
      <w:r w:rsidRPr="00A55DCC">
        <w:t xml:space="preserve"> at </w:t>
      </w:r>
      <w:r w:rsidRPr="00A55DCC">
        <w:rPr>
          <w:b/>
          <w:bCs/>
          <w:u w:val="single"/>
        </w:rPr>
        <w:t>NAIROBI</w:t>
      </w:r>
      <w:r w:rsidRPr="00A55DCC">
        <w:t xml:space="preserve"> by the said</w:t>
      </w:r>
      <w:r w:rsidRPr="00A55DCC">
        <w:tab/>
      </w:r>
      <w:r w:rsidRPr="00A55DCC">
        <w:tab/>
        <w:t>}</w:t>
      </w:r>
    </w:p>
    <w:p w:rsidR="000C44A7" w:rsidRPr="00A55DCC" w:rsidRDefault="000C44A7" w:rsidP="000C44A7">
      <w:pPr>
        <w:rPr>
          <w:b/>
        </w:rPr>
      </w:pPr>
      <w:r w:rsidRPr="00A55DCC">
        <w:rPr>
          <w:b/>
        </w:rPr>
        <w:t>FIRM 31B &amp; COMPANY ADVOCATES</w:t>
      </w:r>
      <w:r w:rsidRPr="00A55DCC">
        <w:rPr>
          <w:b/>
        </w:rPr>
        <w:tab/>
        <w:t>}</w:t>
      </w:r>
      <w:r w:rsidRPr="00A55DCC">
        <w:rPr>
          <w:b/>
        </w:rPr>
        <w:tab/>
      </w:r>
      <w:r w:rsidRPr="00A55DCC">
        <w:t>__________________________</w:t>
      </w:r>
    </w:p>
    <w:p w:rsidR="000C44A7" w:rsidRPr="00A55DCC" w:rsidRDefault="000C44A7" w:rsidP="000C44A7">
      <w:r w:rsidRPr="00A55DCC">
        <w:rPr>
          <w:b/>
        </w:rPr>
        <w:t>RUTH OMONDI</w:t>
      </w:r>
      <w:r w:rsidRPr="00A55DCC">
        <w:rPr>
          <w:b/>
        </w:rPr>
        <w:tab/>
      </w:r>
      <w:r w:rsidRPr="00A55DCC">
        <w:rPr>
          <w:b/>
        </w:rPr>
        <w:tab/>
      </w:r>
      <w:r w:rsidRPr="00A55DCC">
        <w:rPr>
          <w:b/>
        </w:rPr>
        <w:tab/>
      </w:r>
      <w:r w:rsidRPr="00A55DCC">
        <w:tab/>
        <w:t>}</w:t>
      </w:r>
      <w:r w:rsidRPr="00A55DCC">
        <w:tab/>
        <w:t>__________________________</w:t>
      </w:r>
    </w:p>
    <w:p w:rsidR="000C44A7" w:rsidRPr="00A55DCC" w:rsidRDefault="000C44A7" w:rsidP="000C44A7">
      <w:r w:rsidRPr="00A55DCC">
        <w:tab/>
      </w:r>
      <w:r w:rsidRPr="00A55DCC">
        <w:rPr>
          <w:b/>
        </w:rPr>
        <w:tab/>
      </w:r>
      <w:r w:rsidRPr="00A55DCC">
        <w:rPr>
          <w:b/>
        </w:rPr>
        <w:tab/>
      </w:r>
      <w:r w:rsidRPr="00A55DCC">
        <w:rPr>
          <w:b/>
        </w:rPr>
        <w:tab/>
      </w:r>
      <w:r w:rsidRPr="00A55DCC">
        <w:rPr>
          <w:b/>
        </w:rPr>
        <w:tab/>
      </w:r>
      <w:r>
        <w:rPr>
          <w:b/>
        </w:rPr>
        <w:tab/>
      </w:r>
      <w:r w:rsidRPr="00A55DCC">
        <w:t>}</w:t>
      </w:r>
    </w:p>
    <w:p w:rsidR="000C44A7" w:rsidRPr="00A55DCC" w:rsidRDefault="000C44A7" w:rsidP="000C44A7">
      <w:pPr>
        <w:ind w:left="1440" w:hanging="1440"/>
      </w:pPr>
      <w:r>
        <w:t>T</w:t>
      </w:r>
      <w:r w:rsidRPr="00A55DCC">
        <w:t>his ............. day of ......................…..... 2017</w:t>
      </w:r>
      <w:r>
        <w:tab/>
      </w:r>
      <w:r w:rsidRPr="00A55DCC">
        <w:t>}</w:t>
      </w:r>
      <w:r w:rsidRPr="00A55DCC">
        <w:tab/>
      </w:r>
      <w:r w:rsidRPr="00A55DCC">
        <w:tab/>
      </w:r>
      <w:r w:rsidRPr="00A55DCC">
        <w:tab/>
      </w:r>
      <w:r w:rsidRPr="00A55DCC">
        <w:tab/>
      </w:r>
      <w:r w:rsidRPr="00A55DCC">
        <w:tab/>
      </w:r>
    </w:p>
    <w:p w:rsidR="000C44A7" w:rsidRPr="00A55DCC" w:rsidRDefault="000C44A7" w:rsidP="000C44A7">
      <w:r w:rsidRPr="00A55DCC">
        <w:t xml:space="preserve">. </w:t>
      </w:r>
      <w:r w:rsidRPr="00A55DCC">
        <w:tab/>
      </w:r>
      <w:r w:rsidRPr="00A55DCC">
        <w:tab/>
      </w:r>
      <w:r w:rsidRPr="00A55DCC">
        <w:tab/>
      </w:r>
      <w:r w:rsidRPr="00A55DCC">
        <w:tab/>
      </w:r>
      <w:r w:rsidRPr="00A55DCC">
        <w:tab/>
      </w:r>
      <w:r>
        <w:tab/>
      </w:r>
      <w:r w:rsidRPr="00A55DCC">
        <w:t>}</w:t>
      </w:r>
      <w:r w:rsidRPr="00A55DCC">
        <w:tab/>
      </w:r>
      <w:r w:rsidRPr="00A55DCC">
        <w:tab/>
      </w:r>
    </w:p>
    <w:p w:rsidR="000C44A7" w:rsidRPr="00A55DCC" w:rsidRDefault="000C44A7" w:rsidP="000C44A7">
      <w:r w:rsidRPr="00A55DCC">
        <w:tab/>
      </w:r>
      <w:r w:rsidRPr="00A55DCC">
        <w:tab/>
      </w:r>
      <w:r w:rsidRPr="00A55DCC">
        <w:tab/>
      </w:r>
      <w:r w:rsidRPr="00A55DCC">
        <w:tab/>
      </w:r>
      <w:r w:rsidRPr="00A55DCC">
        <w:tab/>
      </w:r>
      <w:r>
        <w:tab/>
      </w:r>
      <w:r w:rsidRPr="00A55DCC">
        <w:t>}</w:t>
      </w:r>
    </w:p>
    <w:p w:rsidR="000C44A7" w:rsidRPr="00A55DCC" w:rsidRDefault="000C44A7" w:rsidP="000C44A7">
      <w:r w:rsidRPr="00A55DCC">
        <w:rPr>
          <w:u w:val="single"/>
        </w:rPr>
        <w:t>BEFORE ME</w:t>
      </w:r>
      <w:r w:rsidRPr="00A55DCC">
        <w:tab/>
      </w:r>
      <w:r w:rsidRPr="00A55DCC">
        <w:tab/>
      </w:r>
      <w:r w:rsidRPr="00A55DCC">
        <w:tab/>
      </w:r>
      <w:r w:rsidRPr="00A55DCC">
        <w:tab/>
      </w:r>
      <w:r>
        <w:tab/>
      </w:r>
      <w:r w:rsidRPr="00A55DCC">
        <w:t>}</w:t>
      </w:r>
    </w:p>
    <w:p w:rsidR="000C44A7" w:rsidRPr="00A55DCC" w:rsidRDefault="000C44A7" w:rsidP="000C44A7">
      <w:r w:rsidRPr="00A55DCC">
        <w:tab/>
      </w:r>
      <w:r w:rsidRPr="00A55DCC">
        <w:tab/>
      </w:r>
      <w:r w:rsidRPr="00A55DCC">
        <w:tab/>
      </w:r>
      <w:r w:rsidRPr="00A55DCC">
        <w:tab/>
      </w:r>
      <w:r w:rsidRPr="00A55DCC">
        <w:tab/>
      </w:r>
      <w:r>
        <w:tab/>
      </w:r>
      <w:r w:rsidRPr="00A55DCC">
        <w:t>}</w:t>
      </w:r>
    </w:p>
    <w:p w:rsidR="000C44A7" w:rsidRPr="00A55DCC" w:rsidRDefault="000C44A7" w:rsidP="000C44A7">
      <w:r w:rsidRPr="00A55DCC">
        <w:tab/>
      </w:r>
      <w:r w:rsidRPr="00A55DCC">
        <w:tab/>
      </w:r>
      <w:r w:rsidRPr="00A55DCC">
        <w:tab/>
      </w:r>
      <w:r w:rsidRPr="00A55DCC">
        <w:tab/>
      </w:r>
      <w:r w:rsidRPr="00A55DCC">
        <w:tab/>
      </w:r>
      <w:r>
        <w:tab/>
      </w:r>
      <w:r w:rsidRPr="00A55DCC">
        <w:t>}</w:t>
      </w:r>
    </w:p>
    <w:p w:rsidR="000C44A7" w:rsidRPr="00A55DCC" w:rsidRDefault="000C44A7" w:rsidP="000C44A7">
      <w:pPr>
        <w:pStyle w:val="Heading3"/>
        <w:spacing w:after="160"/>
        <w:rPr>
          <w:sz w:val="22"/>
          <w:szCs w:val="22"/>
          <w:u w:val="none"/>
          <w:lang w:val="en-GB"/>
        </w:rPr>
      </w:pPr>
      <w:r w:rsidRPr="00A55DCC">
        <w:rPr>
          <w:sz w:val="22"/>
          <w:szCs w:val="22"/>
          <w:lang w:val="en-GB"/>
        </w:rPr>
        <w:t>COMMISSIONER FOR OATHS</w:t>
      </w:r>
      <w:r w:rsidRPr="00A55DCC">
        <w:rPr>
          <w:sz w:val="22"/>
          <w:szCs w:val="22"/>
          <w:u w:val="none"/>
          <w:lang w:val="en-GB"/>
        </w:rPr>
        <w:tab/>
      </w:r>
      <w:r w:rsidRPr="00A55DCC">
        <w:rPr>
          <w:sz w:val="22"/>
          <w:szCs w:val="22"/>
          <w:u w:val="none"/>
          <w:lang w:val="en-GB"/>
        </w:rPr>
        <w:tab/>
      </w:r>
    </w:p>
    <w:p w:rsidR="000C44A7" w:rsidRPr="00A55DCC" w:rsidRDefault="000C44A7" w:rsidP="000C44A7"/>
    <w:p w:rsidR="000C44A7" w:rsidRPr="00A55DCC" w:rsidRDefault="000C44A7" w:rsidP="000C44A7"/>
    <w:p w:rsidR="000C44A7" w:rsidRDefault="000C44A7" w:rsidP="000C44A7">
      <w:pPr>
        <w:rPr>
          <w:b/>
          <w:u w:val="single"/>
        </w:rPr>
      </w:pPr>
    </w:p>
    <w:p w:rsidR="000C44A7" w:rsidRPr="00A55DCC" w:rsidRDefault="000C44A7" w:rsidP="000C44A7">
      <w:pPr>
        <w:rPr>
          <w:b/>
          <w:u w:val="single"/>
        </w:rPr>
      </w:pPr>
      <w:r w:rsidRPr="00A55DCC">
        <w:rPr>
          <w:b/>
          <w:u w:val="single"/>
        </w:rPr>
        <w:t>DRAWN &amp; FILED BY:</w:t>
      </w:r>
    </w:p>
    <w:p w:rsidR="000C44A7" w:rsidRPr="00A55DCC" w:rsidRDefault="000C44A7" w:rsidP="000C44A7">
      <w:pPr>
        <w:pStyle w:val="Heading3"/>
        <w:spacing w:after="160"/>
        <w:rPr>
          <w:b/>
          <w:bCs/>
          <w:sz w:val="22"/>
          <w:szCs w:val="22"/>
          <w:u w:val="none"/>
        </w:rPr>
      </w:pPr>
      <w:r w:rsidRPr="00A55DCC">
        <w:rPr>
          <w:b/>
          <w:bCs/>
          <w:sz w:val="22"/>
          <w:szCs w:val="22"/>
          <w:u w:val="none"/>
        </w:rPr>
        <w:t>FIRM13&amp; COMPANY ADVOCATES</w:t>
      </w:r>
    </w:p>
    <w:p w:rsidR="000C44A7" w:rsidRPr="00A55DCC" w:rsidRDefault="000C44A7" w:rsidP="000C44A7">
      <w:pPr>
        <w:rPr>
          <w:b/>
          <w:bCs/>
        </w:rPr>
      </w:pPr>
      <w:r w:rsidRPr="00A55DCC">
        <w:rPr>
          <w:b/>
          <w:bCs/>
        </w:rPr>
        <w:t>SHANKARDASS HOUSE, NEW WING, 1</w:t>
      </w:r>
      <w:r w:rsidRPr="00A55DCC">
        <w:rPr>
          <w:b/>
          <w:bCs/>
          <w:vertAlign w:val="superscript"/>
        </w:rPr>
        <w:t>ST</w:t>
      </w:r>
      <w:r w:rsidRPr="00A55DCC">
        <w:rPr>
          <w:b/>
          <w:bCs/>
        </w:rPr>
        <w:t xml:space="preserve"> FLOOR,</w:t>
      </w:r>
    </w:p>
    <w:p w:rsidR="000C44A7" w:rsidRPr="00A55DCC" w:rsidRDefault="000C44A7" w:rsidP="000C44A7">
      <w:pPr>
        <w:rPr>
          <w:b/>
          <w:bCs/>
        </w:rPr>
      </w:pPr>
      <w:r w:rsidRPr="00A55DCC">
        <w:rPr>
          <w:b/>
          <w:bCs/>
        </w:rPr>
        <w:t>MOI AVENUE,</w:t>
      </w:r>
    </w:p>
    <w:p w:rsidR="000C44A7" w:rsidRPr="00A55DCC" w:rsidRDefault="000C44A7" w:rsidP="000C44A7">
      <w:pPr>
        <w:rPr>
          <w:b/>
          <w:bCs/>
        </w:rPr>
      </w:pPr>
      <w:r w:rsidRPr="00A55DCC">
        <w:rPr>
          <w:b/>
          <w:bCs/>
        </w:rPr>
        <w:t>P.O BOX 2704 – 00100,</w:t>
      </w:r>
    </w:p>
    <w:p w:rsidR="000C44A7" w:rsidRPr="00A55DCC" w:rsidRDefault="000C44A7" w:rsidP="000C44A7">
      <w:r w:rsidRPr="00A55DCC">
        <w:rPr>
          <w:b/>
          <w:bCs/>
          <w:u w:val="single"/>
        </w:rPr>
        <w:t>NAIROBI</w:t>
      </w:r>
    </w:p>
    <w:p w:rsidR="000C44A7" w:rsidRDefault="000C44A7" w:rsidP="000C44A7"/>
    <w:p w:rsidR="000C44A7" w:rsidRDefault="000C44A7">
      <w:pPr>
        <w:jc w:val="both"/>
        <w:rPr>
          <w:b/>
          <w:bCs/>
          <w:szCs w:val="24"/>
          <w:u w:val="single"/>
        </w:rPr>
      </w:pPr>
    </w:p>
    <w:p w:rsidR="000C44A7" w:rsidRDefault="000C44A7">
      <w:pPr>
        <w:jc w:val="both"/>
        <w:rPr>
          <w:b/>
          <w:bCs/>
          <w:szCs w:val="24"/>
          <w:u w:val="single"/>
        </w:rPr>
      </w:pPr>
    </w:p>
    <w:p w:rsidR="000C44A7" w:rsidRDefault="000C44A7">
      <w:pPr>
        <w:jc w:val="both"/>
        <w:rPr>
          <w:b/>
          <w:bCs/>
          <w:szCs w:val="24"/>
          <w:u w:val="single"/>
        </w:rPr>
      </w:pPr>
    </w:p>
    <w:p w:rsidR="000C44A7" w:rsidRDefault="000C44A7">
      <w:pPr>
        <w:jc w:val="both"/>
        <w:rPr>
          <w:b/>
          <w:bCs/>
          <w:szCs w:val="24"/>
          <w:u w:val="single"/>
        </w:rPr>
      </w:pPr>
    </w:p>
    <w:sectPr w:rsidR="000C44A7" w:rsidSect="00FB00F3">
      <w:headerReference w:type="default" r:id="rId9"/>
      <w:footerReference w:type="even" r:id="rId10"/>
      <w:pgSz w:w="11906" w:h="16838" w:code="9"/>
      <w:pgMar w:top="1440" w:right="1440" w:bottom="72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0DB2" w:rsidRDefault="004B0DB2">
      <w:r>
        <w:separator/>
      </w:r>
    </w:p>
  </w:endnote>
  <w:endnote w:type="continuationSeparator" w:id="1">
    <w:p w:rsidR="004B0DB2" w:rsidRDefault="004B0DB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notTrueType/>
    <w:pitch w:val="variable"/>
    <w:sig w:usb0="00000003" w:usb1="00000000" w:usb2="00000000" w:usb3="00000000" w:csb0="00000001" w:csb1="00000000"/>
  </w:font>
  <w:font w:name="Calibri Light">
    <w:altName w:val="Arial"/>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0F3" w:rsidRDefault="003153EE">
    <w:pPr>
      <w:pStyle w:val="Footer"/>
      <w:framePr w:wrap="around" w:vAnchor="text" w:hAnchor="margin" w:xAlign="center" w:y="1"/>
      <w:rPr>
        <w:rStyle w:val="PageNumber"/>
      </w:rPr>
    </w:pPr>
    <w:r>
      <w:rPr>
        <w:rStyle w:val="PageNumber"/>
      </w:rPr>
      <w:fldChar w:fldCharType="begin"/>
    </w:r>
    <w:r w:rsidR="00DD28D3">
      <w:rPr>
        <w:rStyle w:val="PageNumber"/>
      </w:rPr>
      <w:instrText xml:space="preserve">PAGE  </w:instrText>
    </w:r>
    <w:r>
      <w:rPr>
        <w:rStyle w:val="PageNumber"/>
      </w:rPr>
      <w:fldChar w:fldCharType="separate"/>
    </w:r>
    <w:r w:rsidR="00DD28D3">
      <w:rPr>
        <w:rStyle w:val="PageNumber"/>
        <w:noProof/>
      </w:rPr>
      <w:t>1</w:t>
    </w:r>
    <w:r>
      <w:rPr>
        <w:rStyle w:val="PageNumber"/>
      </w:rPr>
      <w:fldChar w:fldCharType="end"/>
    </w:r>
  </w:p>
  <w:p w:rsidR="00FB00F3" w:rsidRDefault="00FB00F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0DB2" w:rsidRDefault="004B0DB2">
      <w:r>
        <w:separator/>
      </w:r>
    </w:p>
  </w:footnote>
  <w:footnote w:type="continuationSeparator" w:id="1">
    <w:p w:rsidR="004B0DB2" w:rsidRDefault="004B0D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0F3" w:rsidRDefault="00DD28D3">
    <w:pPr>
      <w:pStyle w:val="Header"/>
      <w:ind w:left="1440" w:hanging="1440"/>
      <w:rPr>
        <w:sz w:val="18"/>
      </w:rPr>
    </w:pPr>
    <w:r>
      <w:rPr>
        <w:sz w:val="18"/>
      </w:rPr>
      <w:br/>
    </w:r>
    <w:r>
      <w:rPr>
        <w:sz w:val="18"/>
      </w:rPr>
      <w:tab/>
    </w:r>
    <w:r>
      <w:rPr>
        <w:sz w:val="18"/>
      </w:rPr>
      <w:tab/>
    </w:r>
    <w:r>
      <w:rPr>
        <w:sz w:val="18"/>
      </w:rPr>
      <w:tab/>
    </w:r>
    <w:r>
      <w:rPr>
        <w:sz w:val="18"/>
      </w:rPr>
      <w:tab/>
    </w:r>
    <w:r>
      <w:rPr>
        <w:sz w:val="18"/>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hybridMultilevel"/>
    <w:tmpl w:val="993AEC40"/>
    <w:lvl w:ilvl="0" w:tplc="0409000F">
      <w:start w:val="1"/>
      <w:numFmt w:val="decimal"/>
      <w:lvlText w:val="%1."/>
      <w:lvlJc w:val="left"/>
      <w:pPr>
        <w:ind w:left="1170" w:hanging="360"/>
      </w:pPr>
    </w:lvl>
    <w:lvl w:ilvl="1" w:tplc="04090019">
      <w:start w:val="1"/>
      <w:numFmt w:val="lowerLetter"/>
      <w:lvlRestart w:val="0"/>
      <w:lvlText w:val="%2."/>
      <w:lvlJc w:val="left"/>
      <w:pPr>
        <w:ind w:left="1890" w:hanging="360"/>
      </w:pPr>
    </w:lvl>
    <w:lvl w:ilvl="2" w:tplc="0409001B">
      <w:start w:val="1"/>
      <w:numFmt w:val="lowerRoman"/>
      <w:lvlRestart w:val="0"/>
      <w:lvlText w:val="%3."/>
      <w:lvlJc w:val="right"/>
      <w:pPr>
        <w:ind w:left="2610" w:hanging="180"/>
      </w:pPr>
    </w:lvl>
    <w:lvl w:ilvl="3" w:tplc="0409000F">
      <w:start w:val="1"/>
      <w:numFmt w:val="decimal"/>
      <w:lvlRestart w:val="0"/>
      <w:lvlText w:val="%4."/>
      <w:lvlJc w:val="left"/>
      <w:pPr>
        <w:ind w:left="3330" w:hanging="360"/>
      </w:pPr>
    </w:lvl>
    <w:lvl w:ilvl="4" w:tplc="04090019">
      <w:start w:val="1"/>
      <w:numFmt w:val="lowerLetter"/>
      <w:lvlRestart w:val="0"/>
      <w:lvlText w:val="%5."/>
      <w:lvlJc w:val="left"/>
      <w:pPr>
        <w:ind w:left="4050" w:hanging="360"/>
      </w:pPr>
    </w:lvl>
    <w:lvl w:ilvl="5" w:tplc="0409001B">
      <w:start w:val="1"/>
      <w:numFmt w:val="lowerRoman"/>
      <w:lvlRestart w:val="0"/>
      <w:lvlText w:val="%6."/>
      <w:lvlJc w:val="right"/>
      <w:pPr>
        <w:ind w:left="4770" w:hanging="180"/>
      </w:pPr>
    </w:lvl>
    <w:lvl w:ilvl="6" w:tplc="0409000F">
      <w:start w:val="1"/>
      <w:numFmt w:val="decimal"/>
      <w:lvlRestart w:val="0"/>
      <w:lvlText w:val="%7."/>
      <w:lvlJc w:val="left"/>
      <w:pPr>
        <w:ind w:left="5490" w:hanging="360"/>
      </w:pPr>
    </w:lvl>
    <w:lvl w:ilvl="7" w:tplc="04090019">
      <w:start w:val="1"/>
      <w:numFmt w:val="lowerLetter"/>
      <w:lvlRestart w:val="0"/>
      <w:lvlText w:val="%8."/>
      <w:lvlJc w:val="left"/>
      <w:pPr>
        <w:ind w:left="6210" w:hanging="360"/>
      </w:pPr>
    </w:lvl>
    <w:lvl w:ilvl="8" w:tplc="0409001B">
      <w:start w:val="1"/>
      <w:numFmt w:val="lowerRoman"/>
      <w:lvlRestart w:val="0"/>
      <w:lvlText w:val="%9."/>
      <w:lvlJc w:val="right"/>
      <w:pPr>
        <w:ind w:left="6930" w:hanging="180"/>
      </w:pPr>
    </w:lvl>
  </w:abstractNum>
  <w:abstractNum w:abstractNumId="1">
    <w:nsid w:val="3D134529"/>
    <w:multiLevelType w:val="singleLevel"/>
    <w:tmpl w:val="0409000F"/>
    <w:lvl w:ilvl="0">
      <w:start w:val="1"/>
      <w:numFmt w:val="decimal"/>
      <w:lvlText w:val="%1."/>
      <w:lvlJc w:val="left"/>
      <w:pPr>
        <w:tabs>
          <w:tab w:val="num" w:pos="360"/>
        </w:tabs>
        <w:ind w:left="360" w:hanging="360"/>
      </w:pPr>
      <w:rPr>
        <w:rFonts w:hint="default"/>
      </w:rPr>
    </w:lvl>
  </w:abstractNum>
  <w:abstractNum w:abstractNumId="2">
    <w:nsid w:val="54CB29ED"/>
    <w:multiLevelType w:val="hybridMultilevel"/>
    <w:tmpl w:val="628E64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597221F9"/>
    <w:multiLevelType w:val="hybridMultilevel"/>
    <w:tmpl w:val="B44E8FD6"/>
    <w:lvl w:ilvl="0" w:tplc="645C7C66">
      <w:start w:val="1"/>
      <w:numFmt w:val="decimal"/>
      <w:lvlText w:val="%1."/>
      <w:lvlJc w:val="left"/>
      <w:pPr>
        <w:ind w:left="1170" w:hanging="4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3340ABB"/>
    <w:multiLevelType w:val="singleLevel"/>
    <w:tmpl w:val="9B14DC44"/>
    <w:lvl w:ilvl="0">
      <w:start w:val="1"/>
      <w:numFmt w:val="decimal"/>
      <w:lvlText w:val="%1."/>
      <w:lvlJc w:val="left"/>
      <w:pPr>
        <w:tabs>
          <w:tab w:val="num" w:pos="720"/>
        </w:tabs>
        <w:ind w:left="720" w:hanging="720"/>
      </w:pPr>
      <w:rPr>
        <w:rFonts w:hint="default"/>
      </w:rPr>
    </w:lvl>
  </w:abstractNum>
  <w:abstractNum w:abstractNumId="5">
    <w:nsid w:val="67E7611C"/>
    <w:multiLevelType w:val="singleLevel"/>
    <w:tmpl w:val="622A51E4"/>
    <w:lvl w:ilvl="0">
      <w:start w:val="1"/>
      <w:numFmt w:val="decimal"/>
      <w:lvlText w:val="%1."/>
      <w:lvlJc w:val="left"/>
      <w:pPr>
        <w:tabs>
          <w:tab w:val="num" w:pos="1080"/>
        </w:tabs>
        <w:ind w:left="1080" w:hanging="360"/>
      </w:pPr>
      <w:rPr>
        <w:rFonts w:hint="default"/>
      </w:rPr>
    </w:lvl>
  </w:abstractNum>
  <w:abstractNum w:abstractNumId="6">
    <w:nsid w:val="77A374C2"/>
    <w:multiLevelType w:val="singleLevel"/>
    <w:tmpl w:val="3010420E"/>
    <w:lvl w:ilvl="0">
      <w:start w:val="1"/>
      <w:numFmt w:val="lowerLetter"/>
      <w:lvlText w:val="(%1)"/>
      <w:lvlJc w:val="left"/>
      <w:pPr>
        <w:tabs>
          <w:tab w:val="num" w:pos="1080"/>
        </w:tabs>
        <w:ind w:left="1080" w:hanging="360"/>
      </w:pPr>
      <w:rPr>
        <w:rFonts w:hint="default"/>
      </w:rPr>
    </w:lvl>
  </w:abstractNum>
  <w:num w:numId="1">
    <w:abstractNumId w:val="4"/>
  </w:num>
  <w:num w:numId="2">
    <w:abstractNumId w:val="1"/>
  </w:num>
  <w:num w:numId="3">
    <w:abstractNumId w:val="5"/>
  </w:num>
  <w:num w:numId="4">
    <w:abstractNumId w:val="6"/>
  </w:num>
  <w:num w:numId="5">
    <w:abstractNumId w:val="3"/>
  </w:num>
  <w:num w:numId="6">
    <w:abstractNumId w:val="0"/>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GB" w:vendorID="8" w:dllVersion="513" w:checkStyle="1"/>
  <w:activeWritingStyle w:appName="MSWord" w:lang="en-US" w:vendorID="8" w:dllVersion="513" w:checkStyle="1"/>
  <w:attachedTemplate r:id="rId1"/>
  <w:defaultTabStop w:val="720"/>
  <w:drawingGridHorizontalSpacing w:val="187"/>
  <w:drawingGridVerticalSpacing w:val="127"/>
  <w:displayHorizontalDrawingGridEvery w:val="0"/>
  <w:displayVerticalDrawingGridEvery w:val="0"/>
  <w:noPunctuationKerning/>
  <w:characterSpacingControl w:val="doNotCompress"/>
  <w:footnotePr>
    <w:footnote w:id="0"/>
    <w:footnote w:id="1"/>
  </w:footnotePr>
  <w:endnotePr>
    <w:endnote w:id="0"/>
    <w:endnote w:id="1"/>
  </w:endnotePr>
  <w:compat/>
  <w:rsids>
    <w:rsidRoot w:val="00A32AAB"/>
    <w:rsid w:val="00086DC7"/>
    <w:rsid w:val="000C44A7"/>
    <w:rsid w:val="00164CEC"/>
    <w:rsid w:val="003153EE"/>
    <w:rsid w:val="0038134D"/>
    <w:rsid w:val="004B0DB2"/>
    <w:rsid w:val="00525E4D"/>
    <w:rsid w:val="0054245C"/>
    <w:rsid w:val="006067F1"/>
    <w:rsid w:val="0063284F"/>
    <w:rsid w:val="00883162"/>
    <w:rsid w:val="00901D0B"/>
    <w:rsid w:val="00A32AAB"/>
    <w:rsid w:val="00CC08AD"/>
    <w:rsid w:val="00DD28D3"/>
    <w:rsid w:val="00FB00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00F3"/>
    <w:rPr>
      <w:sz w:val="24"/>
      <w:lang w:val="en-GB"/>
    </w:rPr>
  </w:style>
  <w:style w:type="paragraph" w:styleId="Heading1">
    <w:name w:val="heading 1"/>
    <w:basedOn w:val="Normal"/>
    <w:next w:val="Normal"/>
    <w:link w:val="Heading1Char"/>
    <w:qFormat/>
    <w:rsid w:val="00FB00F3"/>
    <w:pPr>
      <w:keepNext/>
      <w:ind w:left="720"/>
      <w:jc w:val="both"/>
      <w:outlineLvl w:val="0"/>
    </w:pPr>
    <w:rPr>
      <w:b/>
      <w:u w:val="single"/>
    </w:rPr>
  </w:style>
  <w:style w:type="paragraph" w:styleId="Heading2">
    <w:name w:val="heading 2"/>
    <w:basedOn w:val="Normal"/>
    <w:next w:val="Normal"/>
    <w:link w:val="Heading2Char"/>
    <w:qFormat/>
    <w:rsid w:val="00FB00F3"/>
    <w:pPr>
      <w:keepNext/>
      <w:jc w:val="center"/>
      <w:outlineLvl w:val="1"/>
    </w:pPr>
    <w:rPr>
      <w:b/>
      <w:u w:val="single"/>
    </w:rPr>
  </w:style>
  <w:style w:type="paragraph" w:styleId="Heading3">
    <w:name w:val="heading 3"/>
    <w:basedOn w:val="Normal"/>
    <w:next w:val="Normal"/>
    <w:link w:val="Heading3Char"/>
    <w:qFormat/>
    <w:rsid w:val="00FB00F3"/>
    <w:pPr>
      <w:keepNext/>
      <w:outlineLvl w:val="2"/>
    </w:pPr>
    <w:rPr>
      <w:u w:val="single"/>
      <w:lang w:val="en-US"/>
    </w:rPr>
  </w:style>
  <w:style w:type="paragraph" w:styleId="Heading4">
    <w:name w:val="heading 4"/>
    <w:basedOn w:val="Normal"/>
    <w:next w:val="Normal"/>
    <w:qFormat/>
    <w:rsid w:val="00FB00F3"/>
    <w:pPr>
      <w:keepNext/>
      <w:jc w:val="center"/>
      <w:outlineLvl w:val="3"/>
    </w:pPr>
    <w:rPr>
      <w:u w:val="single"/>
    </w:rPr>
  </w:style>
  <w:style w:type="paragraph" w:styleId="Heading5">
    <w:name w:val="heading 5"/>
    <w:basedOn w:val="Normal"/>
    <w:next w:val="Normal"/>
    <w:qFormat/>
    <w:rsid w:val="00FB00F3"/>
    <w:pPr>
      <w:keepNext/>
      <w:jc w:val="both"/>
      <w:outlineLvl w:val="4"/>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FB00F3"/>
    <w:pPr>
      <w:jc w:val="center"/>
    </w:pPr>
    <w:rPr>
      <w:b/>
      <w:u w:val="single"/>
    </w:rPr>
  </w:style>
  <w:style w:type="paragraph" w:styleId="Subtitle">
    <w:name w:val="Subtitle"/>
    <w:basedOn w:val="Normal"/>
    <w:link w:val="SubtitleChar"/>
    <w:qFormat/>
    <w:rsid w:val="00FB00F3"/>
    <w:pPr>
      <w:jc w:val="center"/>
    </w:pPr>
    <w:rPr>
      <w:b/>
    </w:rPr>
  </w:style>
  <w:style w:type="paragraph" w:styleId="Footer">
    <w:name w:val="footer"/>
    <w:basedOn w:val="Normal"/>
    <w:semiHidden/>
    <w:rsid w:val="00FB00F3"/>
    <w:pPr>
      <w:tabs>
        <w:tab w:val="center" w:pos="4153"/>
        <w:tab w:val="right" w:pos="8306"/>
      </w:tabs>
    </w:pPr>
  </w:style>
  <w:style w:type="character" w:styleId="PageNumber">
    <w:name w:val="page number"/>
    <w:basedOn w:val="DefaultParagraphFont"/>
    <w:semiHidden/>
    <w:rsid w:val="00FB00F3"/>
  </w:style>
  <w:style w:type="paragraph" w:styleId="BodyText">
    <w:name w:val="Body Text"/>
    <w:basedOn w:val="Normal"/>
    <w:semiHidden/>
    <w:rsid w:val="00FB00F3"/>
    <w:pPr>
      <w:jc w:val="both"/>
    </w:pPr>
    <w:rPr>
      <w:rFonts w:ascii="Tahoma" w:hAnsi="Tahoma"/>
    </w:rPr>
  </w:style>
  <w:style w:type="paragraph" w:styleId="Header">
    <w:name w:val="header"/>
    <w:basedOn w:val="Normal"/>
    <w:semiHidden/>
    <w:rsid w:val="00FB00F3"/>
    <w:pPr>
      <w:tabs>
        <w:tab w:val="center" w:pos="4320"/>
        <w:tab w:val="right" w:pos="8640"/>
      </w:tabs>
    </w:pPr>
  </w:style>
  <w:style w:type="paragraph" w:styleId="BodyText2">
    <w:name w:val="Body Text 2"/>
    <w:basedOn w:val="Normal"/>
    <w:semiHidden/>
    <w:rsid w:val="00FB00F3"/>
    <w:pPr>
      <w:jc w:val="center"/>
    </w:pPr>
    <w:rPr>
      <w:b/>
      <w:bCs/>
      <w:sz w:val="22"/>
    </w:rPr>
  </w:style>
  <w:style w:type="paragraph" w:styleId="ListParagraph">
    <w:name w:val="List Paragraph"/>
    <w:basedOn w:val="Normal"/>
    <w:uiPriority w:val="34"/>
    <w:qFormat/>
    <w:rsid w:val="0054245C"/>
    <w:pPr>
      <w:ind w:left="720"/>
    </w:pPr>
  </w:style>
  <w:style w:type="paragraph" w:styleId="BalloonText">
    <w:name w:val="Balloon Text"/>
    <w:basedOn w:val="Normal"/>
    <w:link w:val="BalloonTextChar"/>
    <w:uiPriority w:val="99"/>
    <w:semiHidden/>
    <w:unhideWhenUsed/>
    <w:rsid w:val="00164CEC"/>
    <w:rPr>
      <w:rFonts w:ascii="Tahoma" w:hAnsi="Tahoma" w:cs="Tahoma"/>
      <w:sz w:val="16"/>
      <w:szCs w:val="16"/>
    </w:rPr>
  </w:style>
  <w:style w:type="character" w:customStyle="1" w:styleId="BalloonTextChar">
    <w:name w:val="Balloon Text Char"/>
    <w:basedOn w:val="DefaultParagraphFont"/>
    <w:link w:val="BalloonText"/>
    <w:uiPriority w:val="99"/>
    <w:semiHidden/>
    <w:rsid w:val="00164CEC"/>
    <w:rPr>
      <w:rFonts w:ascii="Tahoma" w:hAnsi="Tahoma" w:cs="Tahoma"/>
      <w:sz w:val="16"/>
      <w:szCs w:val="16"/>
      <w:lang w:val="en-GB"/>
    </w:rPr>
  </w:style>
  <w:style w:type="character" w:customStyle="1" w:styleId="Heading1Char">
    <w:name w:val="Heading 1 Char"/>
    <w:basedOn w:val="DefaultParagraphFont"/>
    <w:link w:val="Heading1"/>
    <w:rsid w:val="000C44A7"/>
    <w:rPr>
      <w:b/>
      <w:sz w:val="24"/>
      <w:u w:val="single"/>
      <w:lang w:val="en-GB"/>
    </w:rPr>
  </w:style>
  <w:style w:type="character" w:customStyle="1" w:styleId="Heading2Char">
    <w:name w:val="Heading 2 Char"/>
    <w:basedOn w:val="DefaultParagraphFont"/>
    <w:link w:val="Heading2"/>
    <w:rsid w:val="000C44A7"/>
    <w:rPr>
      <w:b/>
      <w:sz w:val="24"/>
      <w:u w:val="single"/>
      <w:lang w:val="en-GB"/>
    </w:rPr>
  </w:style>
  <w:style w:type="character" w:customStyle="1" w:styleId="Heading3Char">
    <w:name w:val="Heading 3 Char"/>
    <w:basedOn w:val="DefaultParagraphFont"/>
    <w:link w:val="Heading3"/>
    <w:rsid w:val="000C44A7"/>
    <w:rPr>
      <w:sz w:val="24"/>
      <w:u w:val="single"/>
    </w:rPr>
  </w:style>
  <w:style w:type="character" w:customStyle="1" w:styleId="TitleChar">
    <w:name w:val="Title Char"/>
    <w:basedOn w:val="DefaultParagraphFont"/>
    <w:link w:val="Title"/>
    <w:rsid w:val="000C44A7"/>
    <w:rPr>
      <w:b/>
      <w:sz w:val="24"/>
      <w:u w:val="single"/>
      <w:lang w:val="en-GB"/>
    </w:rPr>
  </w:style>
  <w:style w:type="character" w:customStyle="1" w:styleId="SubtitleChar">
    <w:name w:val="Subtitle Char"/>
    <w:basedOn w:val="DefaultParagraphFont"/>
    <w:link w:val="Subtitle"/>
    <w:rsid w:val="000C44A7"/>
    <w:rPr>
      <w:b/>
      <w:sz w:val="24"/>
      <w:lang w:val="en-GB"/>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y%20laptop\Desktop\P&amp;A87.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2273-7AB9-4847-BB6A-AAD4D6CBA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P&amp;A87</Template>
  <TotalTime>517</TotalTime>
  <Pages>3</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REPUBLIC OF KENYA</vt:lpstr>
    </vt:vector>
  </TitlesOfParts>
  <Company> </Company>
  <LinksUpToDate>false</LinksUpToDate>
  <CharactersWithSpaces>4679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subject/>
  <dc:creator>my laptop</dc:creator>
  <cp:keywords/>
  <cp:lastModifiedBy>ngotho</cp:lastModifiedBy>
  <cp:revision>4</cp:revision>
  <cp:lastPrinted>1601-01-01T00:00:00Z</cp:lastPrinted>
  <dcterms:created xsi:type="dcterms:W3CDTF">2017-04-12T20:21:00Z</dcterms:created>
  <dcterms:modified xsi:type="dcterms:W3CDTF">2017-04-20T16:33:00Z</dcterms:modified>
</cp:coreProperties>
</file>