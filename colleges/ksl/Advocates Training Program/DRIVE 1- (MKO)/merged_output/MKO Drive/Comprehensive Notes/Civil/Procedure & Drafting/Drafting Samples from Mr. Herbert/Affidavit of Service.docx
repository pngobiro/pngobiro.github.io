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F16C3" w:rsidR="00737AFC" w:rsidP="004F16C3" w:rsidRDefault="0014085A" w14:paraId="12A70EB1" w14:textId="77777777">
      <w:pPr>
        <w:jc w:val="center"/>
        <w:outlineLvl w:val="0"/>
        <w:rPr>
          <w:rFonts w:ascii="Maiandra GD" w:hAnsi="Maiandra GD"/>
          <w:b/>
          <w:szCs w:val="24"/>
          <w:u w:val="single"/>
        </w:rPr>
      </w:pPr>
      <w:r w:rsidRPr="004F16C3">
        <w:rPr>
          <w:rFonts w:ascii="Maiandra GD" w:hAnsi="Maiandra GD"/>
          <w:b/>
          <w:szCs w:val="24"/>
          <w:u w:val="single"/>
        </w:rPr>
        <w:t>REPUBLIC OF KENYA</w:t>
      </w:r>
    </w:p>
    <w:p w:rsidRPr="004F16C3" w:rsidR="00737AFC" w:rsidRDefault="0014085A" w14:paraId="2DEB5E2A" w14:textId="77777777">
      <w:pPr>
        <w:jc w:val="center"/>
        <w:outlineLvl w:val="0"/>
        <w:rPr>
          <w:rFonts w:ascii="Maiandra GD" w:hAnsi="Maiandra GD"/>
          <w:b/>
          <w:szCs w:val="24"/>
          <w:u w:val="single"/>
        </w:rPr>
      </w:pPr>
      <w:r w:rsidRPr="004F16C3">
        <w:rPr>
          <w:rFonts w:ascii="Maiandra GD" w:hAnsi="Maiandra GD"/>
          <w:b/>
          <w:szCs w:val="24"/>
          <w:u w:val="single"/>
        </w:rPr>
        <w:t>IN THE HIGH COUR</w:t>
      </w:r>
      <w:r w:rsidRPr="004F16C3" w:rsidR="004F16C3">
        <w:rPr>
          <w:rFonts w:ascii="Maiandra GD" w:hAnsi="Maiandra GD"/>
          <w:b/>
          <w:szCs w:val="24"/>
          <w:u w:val="single"/>
        </w:rPr>
        <w:t>T OF KENYA AT NAIROBI</w:t>
      </w:r>
    </w:p>
    <w:p w:rsidRPr="004F16C3" w:rsidR="004F16C3" w:rsidRDefault="004F16C3" w14:paraId="39883E23" w14:textId="77777777">
      <w:pPr>
        <w:jc w:val="center"/>
        <w:outlineLvl w:val="0"/>
        <w:rPr>
          <w:rFonts w:ascii="Maiandra GD" w:hAnsi="Maiandra GD"/>
          <w:b/>
          <w:szCs w:val="24"/>
          <w:u w:val="single"/>
        </w:rPr>
      </w:pPr>
      <w:r w:rsidRPr="004F16C3">
        <w:rPr>
          <w:rFonts w:ascii="Maiandra GD" w:hAnsi="Maiandra GD"/>
          <w:b/>
          <w:szCs w:val="24"/>
          <w:u w:val="single"/>
        </w:rPr>
        <w:t>IN THE COMMERCIAL &amp; TAX DIVISION</w:t>
      </w:r>
    </w:p>
    <w:p w:rsidRPr="004F16C3" w:rsidR="00737AFC" w:rsidRDefault="004F16C3" w14:paraId="3AC48621" w14:textId="77777777">
      <w:pPr>
        <w:pStyle w:val="Heading1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  <w:u w:val="single"/>
        </w:rPr>
        <w:t>CIVIL SUIT NO.206 OF 2020</w:t>
      </w:r>
    </w:p>
    <w:p w:rsidRPr="004F16C3" w:rsidR="00737AFC" w:rsidRDefault="00737AFC" w14:paraId="205A696C" w14:textId="77777777">
      <w:pPr>
        <w:rPr>
          <w:rFonts w:ascii="Maiandra GD" w:hAnsi="Maiandra GD"/>
          <w:szCs w:val="24"/>
        </w:rPr>
      </w:pPr>
    </w:p>
    <w:p w:rsidRPr="004F16C3" w:rsidR="00737AFC" w:rsidRDefault="0014085A" w14:paraId="478B0802" w14:textId="77777777">
      <w:pPr>
        <w:outlineLvl w:val="0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BANK OF KENYA LTD...............................................................................PLAINTIFF</w:t>
      </w:r>
    </w:p>
    <w:p w:rsidRPr="004F16C3" w:rsidR="00737AFC" w:rsidRDefault="00737AFC" w14:paraId="3BBF2246" w14:textId="77777777">
      <w:pPr>
        <w:rPr>
          <w:rFonts w:ascii="Maiandra GD" w:hAnsi="Maiandra GD"/>
          <w:szCs w:val="24"/>
        </w:rPr>
      </w:pPr>
    </w:p>
    <w:p w:rsidRPr="004F16C3" w:rsidR="00737AFC" w:rsidP="004F16C3" w:rsidRDefault="004F16C3" w14:paraId="2E92A056" w14:textId="77777777">
      <w:pPr>
        <w:jc w:val="center"/>
        <w:rPr>
          <w:rFonts w:ascii="Maiandra GD" w:hAnsi="Maiandra GD"/>
          <w:i/>
          <w:szCs w:val="24"/>
        </w:rPr>
      </w:pPr>
      <w:r>
        <w:rPr>
          <w:rFonts w:ascii="Maiandra GD" w:hAnsi="Maiandra GD"/>
          <w:i/>
          <w:szCs w:val="24"/>
        </w:rPr>
        <w:t>versus</w:t>
      </w:r>
    </w:p>
    <w:p w:rsidRPr="004F16C3" w:rsidR="00737AFC" w:rsidRDefault="00737AFC" w14:paraId="4A1DD2F7" w14:textId="77777777">
      <w:pPr>
        <w:pStyle w:val="Footer"/>
        <w:tabs>
          <w:tab w:val="clear" w:pos="4153"/>
          <w:tab w:val="clear" w:pos="8306"/>
        </w:tabs>
        <w:rPr>
          <w:rFonts w:ascii="Maiandra GD" w:hAnsi="Maiandra GD"/>
          <w:szCs w:val="24"/>
        </w:rPr>
      </w:pPr>
    </w:p>
    <w:p w:rsidRPr="004F16C3" w:rsidR="00737AFC" w:rsidP="004F16C3" w:rsidRDefault="0014085A" w14:paraId="753331C2" w14:textId="77777777">
      <w:pPr>
        <w:outlineLvl w:val="0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PETER TOSH..........................................................</w:t>
      </w:r>
      <w:r w:rsidR="004F16C3">
        <w:rPr>
          <w:rFonts w:ascii="Maiandra GD" w:hAnsi="Maiandra GD"/>
          <w:szCs w:val="24"/>
        </w:rPr>
        <w:t>......................DEFENDANT</w:t>
      </w:r>
    </w:p>
    <w:p w:rsidRPr="004F16C3" w:rsidR="00737AFC" w:rsidRDefault="00737AFC" w14:paraId="4808CC1F" w14:textId="77777777">
      <w:pPr>
        <w:jc w:val="center"/>
        <w:rPr>
          <w:rFonts w:ascii="Maiandra GD" w:hAnsi="Maiandra GD"/>
          <w:b/>
          <w:szCs w:val="24"/>
          <w:u w:val="single"/>
        </w:rPr>
      </w:pPr>
    </w:p>
    <w:p w:rsidRPr="004F16C3" w:rsidR="00737AFC" w:rsidRDefault="0014085A" w14:paraId="148BA9CA" w14:textId="77777777">
      <w:pPr>
        <w:jc w:val="center"/>
        <w:outlineLvl w:val="0"/>
        <w:rPr>
          <w:rFonts w:ascii="Maiandra GD" w:hAnsi="Maiandra GD"/>
          <w:szCs w:val="24"/>
        </w:rPr>
      </w:pPr>
      <w:r w:rsidRPr="004F16C3">
        <w:rPr>
          <w:rFonts w:ascii="Maiandra GD" w:hAnsi="Maiandra GD"/>
          <w:b/>
          <w:szCs w:val="24"/>
          <w:u w:val="single"/>
        </w:rPr>
        <w:t>AFFFIDAVIT OF SERVICE</w:t>
      </w:r>
    </w:p>
    <w:p w:rsidRPr="004F16C3" w:rsidR="00737AFC" w:rsidRDefault="004F16C3" w14:paraId="4CFD6CC5" w14:textId="78A14D96">
      <w:pPr>
        <w:jc w:val="center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(O.5 r.</w:t>
      </w:r>
      <w:r w:rsidRPr="004F16C3" w:rsidR="0014085A">
        <w:rPr>
          <w:rFonts w:ascii="Maiandra GD" w:hAnsi="Maiandra GD"/>
          <w:szCs w:val="24"/>
        </w:rPr>
        <w:t>15(1) of the Civil Procedure Rules</w:t>
      </w:r>
      <w:r w:rsidR="00B471C4">
        <w:rPr>
          <w:rFonts w:ascii="Maiandra GD" w:hAnsi="Maiandra GD"/>
          <w:szCs w:val="24"/>
        </w:rPr>
        <w:t>, 2010</w:t>
      </w:r>
      <w:r w:rsidRPr="004F16C3" w:rsidR="0014085A">
        <w:rPr>
          <w:rFonts w:ascii="Maiandra GD" w:hAnsi="Maiandra GD"/>
          <w:szCs w:val="24"/>
        </w:rPr>
        <w:t xml:space="preserve">) </w:t>
      </w:r>
    </w:p>
    <w:p w:rsidRPr="004F16C3" w:rsidR="00737AFC" w:rsidRDefault="00737AFC" w14:paraId="314298DC" w14:textId="77777777">
      <w:pPr>
        <w:rPr>
          <w:rFonts w:ascii="Maiandra GD" w:hAnsi="Maiandra GD"/>
          <w:szCs w:val="24"/>
        </w:rPr>
      </w:pPr>
    </w:p>
    <w:p w:rsidRPr="004F16C3" w:rsidR="00737AFC" w:rsidRDefault="0014085A" w14:paraId="62EEFAD9" w14:textId="77777777">
      <w:pPr>
        <w:jc w:val="both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 xml:space="preserve">I, </w:t>
      </w:r>
      <w:r w:rsidR="004F16C3">
        <w:rPr>
          <w:rFonts w:ascii="Maiandra GD" w:hAnsi="Maiandra GD"/>
          <w:b/>
          <w:szCs w:val="24"/>
        </w:rPr>
        <w:t xml:space="preserve">ALLAN </w:t>
      </w:r>
      <w:r w:rsidRPr="004F16C3">
        <w:rPr>
          <w:rFonts w:ascii="Maiandra GD" w:hAnsi="Maiandra GD"/>
          <w:b/>
          <w:szCs w:val="24"/>
        </w:rPr>
        <w:t>BALL</w:t>
      </w:r>
      <w:r w:rsidRPr="004F16C3">
        <w:rPr>
          <w:rFonts w:ascii="Maiandra GD" w:hAnsi="Maiandra GD"/>
          <w:szCs w:val="24"/>
        </w:rPr>
        <w:t xml:space="preserve"> of P.O. Box 1234</w:t>
      </w:r>
      <w:r w:rsidR="004F16C3">
        <w:rPr>
          <w:rFonts w:ascii="Maiandra GD" w:hAnsi="Maiandra GD"/>
          <w:szCs w:val="24"/>
        </w:rPr>
        <w:t>-00800</w:t>
      </w:r>
      <w:r w:rsidRPr="004F16C3">
        <w:rPr>
          <w:rFonts w:ascii="Maiandra GD" w:hAnsi="Maiandra GD"/>
          <w:szCs w:val="24"/>
        </w:rPr>
        <w:t>, Nairobi, a duly authorised process server of the</w:t>
      </w:r>
      <w:r w:rsidR="004F16C3">
        <w:rPr>
          <w:rFonts w:ascii="Maiandra GD" w:hAnsi="Maiandra GD"/>
          <w:szCs w:val="24"/>
        </w:rPr>
        <w:t xml:space="preserve"> High Court of Kenya, do make o</w:t>
      </w:r>
      <w:r w:rsidRPr="004F16C3">
        <w:rPr>
          <w:rFonts w:ascii="Maiandra GD" w:hAnsi="Maiandra GD"/>
          <w:szCs w:val="24"/>
        </w:rPr>
        <w:t>ath and state as follows:</w:t>
      </w:r>
    </w:p>
    <w:p w:rsidRPr="004F16C3" w:rsidR="00737AFC" w:rsidRDefault="00737AFC" w14:paraId="051A4940" w14:textId="77777777">
      <w:pPr>
        <w:jc w:val="both"/>
        <w:rPr>
          <w:rFonts w:ascii="Maiandra GD" w:hAnsi="Maiandra GD"/>
          <w:szCs w:val="24"/>
        </w:rPr>
      </w:pPr>
    </w:p>
    <w:p w:rsidR="004F16C3" w:rsidRDefault="004F16C3" w14:paraId="5C78DDBC" w14:textId="77777777">
      <w:pPr>
        <w:numPr>
          <w:ilvl w:val="0"/>
          <w:numId w:val="1"/>
        </w:numPr>
        <w:tabs>
          <w:tab w:val="left" w:pos="-1440"/>
        </w:tabs>
        <w:jc w:val="both"/>
        <w:rPr>
          <w:rFonts w:ascii="Maiandra GD" w:hAnsi="Maiandra GD"/>
          <w:szCs w:val="24"/>
        </w:rPr>
      </w:pPr>
      <w:r>
        <w:rPr>
          <w:rFonts w:ascii="Maiandra GD" w:hAnsi="Maiandra GD"/>
          <w:szCs w:val="24"/>
        </w:rPr>
        <w:t xml:space="preserve">THAT I am </w:t>
      </w:r>
      <w:r w:rsidR="006473C5">
        <w:rPr>
          <w:rFonts w:ascii="Maiandra GD" w:hAnsi="Maiandra GD"/>
          <w:szCs w:val="24"/>
        </w:rPr>
        <w:t xml:space="preserve">an </w:t>
      </w:r>
      <w:r>
        <w:rPr>
          <w:rFonts w:ascii="Maiandra GD" w:hAnsi="Maiandra GD"/>
          <w:szCs w:val="24"/>
        </w:rPr>
        <w:t>adult of sound mind and a holder of a valid Process Server’s License and therefore competent to swear this affidavit. (</w:t>
      </w:r>
      <w:r>
        <w:rPr>
          <w:rFonts w:ascii="Maiandra GD" w:hAnsi="Maiandra GD"/>
          <w:i/>
          <w:szCs w:val="24"/>
        </w:rPr>
        <w:t xml:space="preserve">Annexed herewith and marked </w:t>
      </w:r>
      <w:r>
        <w:rPr>
          <w:rFonts w:ascii="Maiandra GD" w:hAnsi="Maiandra GD"/>
          <w:b/>
          <w:i/>
          <w:szCs w:val="24"/>
        </w:rPr>
        <w:t xml:space="preserve">AB – 1 </w:t>
      </w:r>
      <w:r>
        <w:rPr>
          <w:rFonts w:ascii="Maiandra GD" w:hAnsi="Maiandra GD"/>
          <w:i/>
          <w:szCs w:val="24"/>
        </w:rPr>
        <w:t>please find attached a copy of my valid license</w:t>
      </w:r>
      <w:r>
        <w:rPr>
          <w:rFonts w:ascii="Maiandra GD" w:hAnsi="Maiandra GD"/>
          <w:szCs w:val="24"/>
        </w:rPr>
        <w:t>)</w:t>
      </w:r>
    </w:p>
    <w:p w:rsidR="004F16C3" w:rsidP="004F16C3" w:rsidRDefault="004F16C3" w14:paraId="23DF6C0F" w14:textId="77777777">
      <w:pPr>
        <w:tabs>
          <w:tab w:val="left" w:pos="-1440"/>
        </w:tabs>
        <w:ind w:left="720"/>
        <w:jc w:val="both"/>
        <w:rPr>
          <w:rFonts w:ascii="Maiandra GD" w:hAnsi="Maiandra GD"/>
          <w:szCs w:val="24"/>
        </w:rPr>
      </w:pPr>
    </w:p>
    <w:p w:rsidRPr="004F16C3" w:rsidR="00737AFC" w:rsidRDefault="0014085A" w14:paraId="4D415177" w14:textId="0E6217E5">
      <w:pPr>
        <w:numPr>
          <w:ilvl w:val="0"/>
          <w:numId w:val="1"/>
        </w:numPr>
        <w:tabs>
          <w:tab w:val="left" w:pos="-1440"/>
        </w:tabs>
        <w:jc w:val="both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 xml:space="preserve">THAT on the </w:t>
      </w:r>
      <w:r w:rsidR="00B471C4">
        <w:rPr>
          <w:rFonts w:ascii="Maiandra GD" w:hAnsi="Maiandra GD"/>
          <w:szCs w:val="24"/>
        </w:rPr>
        <w:t>4/05/</w:t>
      </w:r>
      <w:r w:rsidR="004F16C3">
        <w:rPr>
          <w:rFonts w:ascii="Maiandra GD" w:hAnsi="Maiandra GD"/>
          <w:szCs w:val="24"/>
        </w:rPr>
        <w:t>2020</w:t>
      </w:r>
      <w:r w:rsidRPr="004F16C3">
        <w:rPr>
          <w:rFonts w:ascii="Maiandra GD" w:hAnsi="Maiandra GD"/>
          <w:szCs w:val="24"/>
        </w:rPr>
        <w:t xml:space="preserve"> at 3.00 p.m. I served the summons in this case on PETER TOSH at his offic</w:t>
      </w:r>
      <w:r w:rsidR="004F16C3">
        <w:rPr>
          <w:rFonts w:ascii="Maiandra GD" w:hAnsi="Maiandra GD"/>
          <w:szCs w:val="24"/>
        </w:rPr>
        <w:t xml:space="preserve">e situated on 3rd Floor, Uhuru House, Tom </w:t>
      </w:r>
      <w:r w:rsidRPr="004F16C3">
        <w:rPr>
          <w:rFonts w:ascii="Maiandra GD" w:hAnsi="Maiandra GD"/>
          <w:szCs w:val="24"/>
        </w:rPr>
        <w:t>Mboya Street, Nairobi by tendering a copy thereof to him and requiring a signature on the original. He signed [refused to sign] the summons. He was personally known to me [was identified to me by ……] and admitted that he was the defendant.</w:t>
      </w:r>
    </w:p>
    <w:p w:rsidRPr="004F16C3" w:rsidR="00737AFC" w:rsidRDefault="00737AFC" w14:paraId="5DDF3026" w14:textId="77777777">
      <w:pPr>
        <w:tabs>
          <w:tab w:val="left" w:pos="-1440"/>
        </w:tabs>
        <w:jc w:val="both"/>
        <w:rPr>
          <w:rFonts w:ascii="Maiandra GD" w:hAnsi="Maiandra GD"/>
          <w:szCs w:val="24"/>
        </w:rPr>
      </w:pPr>
    </w:p>
    <w:p w:rsidR="00737AFC" w:rsidRDefault="0014085A" w14:paraId="56470D8D" w14:textId="2B467414">
      <w:pPr>
        <w:numPr>
          <w:ilvl w:val="0"/>
          <w:numId w:val="1"/>
        </w:numPr>
        <w:tabs>
          <w:tab w:val="left" w:pos="-1440"/>
        </w:tabs>
        <w:jc w:val="both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THAT</w:t>
      </w:r>
      <w:r w:rsidR="004F16C3">
        <w:rPr>
          <w:rFonts w:ascii="Maiandra GD" w:hAnsi="Maiandra GD"/>
          <w:szCs w:val="24"/>
        </w:rPr>
        <w:t xml:space="preserve"> not being able to find </w:t>
      </w:r>
      <w:r w:rsidRPr="004F16C3">
        <w:rPr>
          <w:rFonts w:ascii="Maiandra GD" w:hAnsi="Maiandra GD"/>
          <w:szCs w:val="24"/>
        </w:rPr>
        <w:t xml:space="preserve">PETER TOSH the defendant on the </w:t>
      </w:r>
      <w:r w:rsidR="00B471C4">
        <w:rPr>
          <w:rFonts w:ascii="Maiandra GD" w:hAnsi="Maiandra GD"/>
          <w:szCs w:val="24"/>
        </w:rPr>
        <w:t>4/05/</w:t>
      </w:r>
      <w:r w:rsidR="004F16C3">
        <w:rPr>
          <w:rFonts w:ascii="Maiandra GD" w:hAnsi="Maiandra GD"/>
          <w:szCs w:val="24"/>
        </w:rPr>
        <w:t>2020</w:t>
      </w:r>
      <w:r w:rsidRPr="004F16C3">
        <w:rPr>
          <w:rFonts w:ascii="Maiandra GD" w:hAnsi="Maiandra GD"/>
          <w:szCs w:val="24"/>
        </w:rPr>
        <w:t xml:space="preserve"> at 3.00 p.m., I served the summons on BABA ZERO an adult member of the family of the defendant who is residing with him.</w:t>
      </w:r>
    </w:p>
    <w:p w:rsidR="004F16C3" w:rsidP="004F16C3" w:rsidRDefault="004F16C3" w14:paraId="7EDFBBB3" w14:textId="77777777">
      <w:pPr>
        <w:pStyle w:val="ListParagraph"/>
        <w:rPr>
          <w:rFonts w:ascii="Maiandra GD" w:hAnsi="Maiandra GD"/>
          <w:szCs w:val="24"/>
        </w:rPr>
      </w:pPr>
    </w:p>
    <w:p w:rsidRPr="004F16C3" w:rsidR="004F16C3" w:rsidRDefault="004F16C3" w14:paraId="6830CE4A" w14:textId="77777777">
      <w:pPr>
        <w:numPr>
          <w:ilvl w:val="0"/>
          <w:numId w:val="1"/>
        </w:numPr>
        <w:tabs>
          <w:tab w:val="left" w:pos="-1440"/>
        </w:tabs>
        <w:jc w:val="both"/>
        <w:rPr>
          <w:rFonts w:ascii="Maiandra GD" w:hAnsi="Maiandra GD"/>
          <w:szCs w:val="24"/>
        </w:rPr>
      </w:pPr>
      <w:r>
        <w:rPr>
          <w:rFonts w:ascii="Maiandra GD" w:hAnsi="Maiandra GD"/>
          <w:szCs w:val="24"/>
        </w:rPr>
        <w:t xml:space="preserve">THAT I explained the purpose of the summons to the adult member I served </w:t>
      </w:r>
      <w:r w:rsidR="003625BD">
        <w:rPr>
          <w:rFonts w:ascii="Maiandra GD" w:hAnsi="Maiandra GD"/>
          <w:szCs w:val="24"/>
        </w:rPr>
        <w:t>the summons upon.</w:t>
      </w:r>
    </w:p>
    <w:p w:rsidRPr="004F16C3" w:rsidR="00737AFC" w:rsidRDefault="00737AFC" w14:paraId="3366EE49" w14:textId="77777777">
      <w:pPr>
        <w:tabs>
          <w:tab w:val="left" w:pos="-1440"/>
        </w:tabs>
        <w:jc w:val="both"/>
        <w:rPr>
          <w:rFonts w:ascii="Maiandra GD" w:hAnsi="Maiandra GD"/>
          <w:szCs w:val="24"/>
        </w:rPr>
      </w:pPr>
    </w:p>
    <w:p w:rsidRPr="004F16C3" w:rsidR="00737AFC" w:rsidRDefault="0014085A" w14:paraId="0ED03499" w14:textId="245B61D9">
      <w:pPr>
        <w:numPr>
          <w:ilvl w:val="0"/>
          <w:numId w:val="1"/>
        </w:numPr>
        <w:tabs>
          <w:tab w:val="left" w:pos="-1440"/>
        </w:tabs>
        <w:jc w:val="both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 xml:space="preserve">THAT not being able to find PETER TOSH the defendant or any person on whom service could be made, on the </w:t>
      </w:r>
      <w:r w:rsidR="00B471C4">
        <w:rPr>
          <w:rFonts w:ascii="Maiandra GD" w:hAnsi="Maiandra GD"/>
          <w:szCs w:val="24"/>
        </w:rPr>
        <w:t>4/05/</w:t>
      </w:r>
      <w:r w:rsidR="004F16C3">
        <w:rPr>
          <w:rFonts w:ascii="Maiandra GD" w:hAnsi="Maiandra GD"/>
          <w:szCs w:val="24"/>
        </w:rPr>
        <w:t>2020</w:t>
      </w:r>
      <w:r w:rsidRPr="004F16C3">
        <w:rPr>
          <w:rFonts w:ascii="Maiandra GD" w:hAnsi="Maiandra GD"/>
          <w:szCs w:val="24"/>
        </w:rPr>
        <w:t>at 3.00 p.m. I affixed a copy of the summons to the outer door of PETER</w:t>
      </w:r>
      <w:r w:rsidR="004F16C3">
        <w:rPr>
          <w:rFonts w:ascii="Maiandra GD" w:hAnsi="Maiandra GD"/>
          <w:szCs w:val="24"/>
        </w:rPr>
        <w:t xml:space="preserve"> TOSH</w:t>
      </w:r>
      <w:r w:rsidR="00B471C4">
        <w:rPr>
          <w:rFonts w:ascii="Maiandra GD" w:hAnsi="Maiandra GD"/>
          <w:szCs w:val="24"/>
        </w:rPr>
        <w:t>’s house</w:t>
      </w:r>
      <w:r w:rsidR="004F16C3">
        <w:rPr>
          <w:rFonts w:ascii="Maiandra GD" w:hAnsi="Maiandra GD"/>
          <w:szCs w:val="24"/>
        </w:rPr>
        <w:t xml:space="preserve"> being the house in which he ordinarily </w:t>
      </w:r>
      <w:r w:rsidRPr="004F16C3">
        <w:rPr>
          <w:rFonts w:ascii="Maiandra GD" w:hAnsi="Maiandra GD"/>
          <w:szCs w:val="24"/>
        </w:rPr>
        <w:t>resides [carries on business] [personally works for gain</w:t>
      </w:r>
      <w:r w:rsidR="004F16C3">
        <w:rPr>
          <w:rFonts w:ascii="Maiandra GD" w:hAnsi="Maiandra GD"/>
          <w:szCs w:val="24"/>
        </w:rPr>
        <w:t>]</w:t>
      </w:r>
      <w:r w:rsidRPr="004F16C3">
        <w:rPr>
          <w:rFonts w:ascii="Maiandra GD" w:hAnsi="Maiandra GD"/>
          <w:szCs w:val="24"/>
        </w:rPr>
        <w:t>.</w:t>
      </w:r>
      <w:r w:rsidRPr="004F16C3">
        <w:rPr>
          <w:rFonts w:ascii="Maiandra GD" w:hAnsi="Maiandra GD"/>
          <w:szCs w:val="24"/>
        </w:rPr>
        <w:br/>
      </w:r>
      <w:r w:rsidRPr="004F16C3">
        <w:rPr>
          <w:rFonts w:ascii="Maiandra GD" w:hAnsi="Maiandra GD"/>
          <w:szCs w:val="24"/>
        </w:rPr>
        <w:t xml:space="preserve">I was accompanied by </w:t>
      </w:r>
      <w:r w:rsidR="004F16C3">
        <w:rPr>
          <w:rFonts w:ascii="Maiandra GD" w:hAnsi="Maiandra GD"/>
          <w:szCs w:val="24"/>
        </w:rPr>
        <w:t>CHATU CHANZO</w:t>
      </w:r>
      <w:r w:rsidRPr="004F16C3">
        <w:rPr>
          <w:rFonts w:ascii="Maiandra GD" w:hAnsi="Maiandra GD"/>
          <w:szCs w:val="24"/>
        </w:rPr>
        <w:t xml:space="preserve"> who identified the house to me. </w:t>
      </w:r>
    </w:p>
    <w:p w:rsidRPr="004F16C3" w:rsidR="00737AFC" w:rsidRDefault="00737AFC" w14:paraId="647E8F65" w14:textId="77777777">
      <w:pPr>
        <w:tabs>
          <w:tab w:val="left" w:pos="-1440"/>
        </w:tabs>
        <w:jc w:val="both"/>
        <w:rPr>
          <w:rFonts w:ascii="Maiandra GD" w:hAnsi="Maiandra GD"/>
          <w:szCs w:val="24"/>
        </w:rPr>
      </w:pPr>
    </w:p>
    <w:p w:rsidRPr="004F16C3" w:rsidR="00737AFC" w:rsidRDefault="0014085A" w14:paraId="66501046" w14:textId="77777777">
      <w:pPr>
        <w:numPr>
          <w:ilvl w:val="0"/>
          <w:numId w:val="1"/>
        </w:numPr>
        <w:tabs>
          <w:tab w:val="left" w:pos="-1440"/>
        </w:tabs>
        <w:jc w:val="both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THAT {Otherwise specify the manner in which the summons was served}</w:t>
      </w:r>
    </w:p>
    <w:p w:rsidRPr="004F16C3" w:rsidR="00737AFC" w:rsidRDefault="00737AFC" w14:paraId="288D2D90" w14:textId="77777777">
      <w:pPr>
        <w:tabs>
          <w:tab w:val="left" w:pos="-1440"/>
        </w:tabs>
        <w:jc w:val="both"/>
        <w:rPr>
          <w:rFonts w:ascii="Maiandra GD" w:hAnsi="Maiandra GD"/>
          <w:szCs w:val="24"/>
        </w:rPr>
      </w:pPr>
    </w:p>
    <w:p w:rsidRPr="004F16C3" w:rsidR="00737AFC" w:rsidRDefault="0014085A" w14:paraId="4B19C8E0" w14:textId="77777777">
      <w:pPr>
        <w:numPr>
          <w:ilvl w:val="0"/>
          <w:numId w:val="1"/>
        </w:numPr>
        <w:tabs>
          <w:tab w:val="left" w:pos="-1440"/>
        </w:tabs>
        <w:jc w:val="both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THAT all what is deponed herein is t</w:t>
      </w:r>
      <w:r w:rsidR="00660D7B">
        <w:rPr>
          <w:rFonts w:ascii="Maiandra GD" w:hAnsi="Maiandra GD"/>
          <w:szCs w:val="24"/>
        </w:rPr>
        <w:t xml:space="preserve">rue to the best of my knowledge, </w:t>
      </w:r>
      <w:r w:rsidR="00660D7B">
        <w:rPr>
          <w:rFonts w:ascii="Maiandra GD" w:hAnsi="Maiandra GD"/>
          <w:szCs w:val="24"/>
        </w:rPr>
        <w:lastRenderedPageBreak/>
        <w:t xml:space="preserve">information </w:t>
      </w:r>
      <w:r w:rsidRPr="004F16C3">
        <w:rPr>
          <w:rFonts w:ascii="Maiandra GD" w:hAnsi="Maiandra GD"/>
          <w:szCs w:val="24"/>
        </w:rPr>
        <w:t>and belief.</w:t>
      </w:r>
    </w:p>
    <w:p w:rsidR="00737AFC" w:rsidRDefault="00737AFC" w14:paraId="1784AC13" w14:textId="77777777">
      <w:pPr>
        <w:rPr>
          <w:rFonts w:ascii="Maiandra GD" w:hAnsi="Maiandra GD"/>
          <w:b/>
          <w:szCs w:val="24"/>
        </w:rPr>
      </w:pPr>
    </w:p>
    <w:p w:rsidR="00737AFC" w:rsidP="003625BD" w:rsidRDefault="0014085A" w14:paraId="168638FC" w14:textId="77777777">
      <w:pPr>
        <w:tabs>
          <w:tab w:val="left" w:pos="-1440"/>
        </w:tabs>
        <w:rPr>
          <w:rFonts w:ascii="Maiandra GD" w:hAnsi="Maiandra GD"/>
          <w:szCs w:val="24"/>
        </w:rPr>
      </w:pPr>
      <w:r w:rsidRPr="004F16C3">
        <w:rPr>
          <w:rFonts w:ascii="Maiandra GD" w:hAnsi="Maiandra GD"/>
          <w:b/>
          <w:szCs w:val="24"/>
        </w:rPr>
        <w:t>SWORN</w:t>
      </w:r>
      <w:r w:rsidR="003625BD">
        <w:rPr>
          <w:rFonts w:ascii="Maiandra GD" w:hAnsi="Maiandra GD"/>
          <w:szCs w:val="24"/>
        </w:rPr>
        <w:t xml:space="preserve"> by the said</w:t>
      </w:r>
      <w:r w:rsidR="003625BD">
        <w:rPr>
          <w:rFonts w:ascii="Maiandra GD" w:hAnsi="Maiandra GD"/>
          <w:szCs w:val="24"/>
        </w:rPr>
        <w:tab/>
      </w:r>
      <w:r w:rsidRPr="004F16C3">
        <w:rPr>
          <w:rFonts w:ascii="Maiandra GD" w:hAnsi="Maiandra GD"/>
          <w:b/>
          <w:szCs w:val="24"/>
        </w:rPr>
        <w:t xml:space="preserve">ALLAN BALL </w:t>
      </w:r>
      <w:r w:rsidRPr="004F16C3">
        <w:rPr>
          <w:rFonts w:ascii="Maiandra GD" w:hAnsi="Maiandra GD"/>
          <w:b/>
          <w:szCs w:val="24"/>
        </w:rPr>
        <w:tab/>
      </w:r>
      <w:r w:rsidRPr="004F16C3">
        <w:rPr>
          <w:rFonts w:ascii="Maiandra GD" w:hAnsi="Maiandra GD"/>
          <w:szCs w:val="24"/>
        </w:rPr>
        <w:tab/>
      </w:r>
      <w:r w:rsidRPr="004F16C3">
        <w:rPr>
          <w:rFonts w:ascii="Maiandra GD" w:hAnsi="Maiandra GD"/>
          <w:szCs w:val="24"/>
        </w:rPr>
        <w:tab/>
      </w:r>
      <w:r w:rsidRPr="004F16C3">
        <w:rPr>
          <w:rFonts w:ascii="Maiandra GD" w:hAnsi="Maiandra GD"/>
          <w:szCs w:val="24"/>
        </w:rPr>
        <w:t>)</w:t>
      </w:r>
      <w:r w:rsidR="003625BD">
        <w:rPr>
          <w:rFonts w:ascii="Maiandra GD" w:hAnsi="Maiandra GD"/>
          <w:szCs w:val="24"/>
        </w:rPr>
        <w:tab/>
      </w:r>
      <w:r w:rsidR="003625BD">
        <w:rPr>
          <w:rFonts w:ascii="Maiandra GD" w:hAnsi="Maiandra GD"/>
          <w:szCs w:val="24"/>
        </w:rPr>
        <w:t>………………………….</w:t>
      </w:r>
    </w:p>
    <w:p w:rsidRPr="003625BD" w:rsidR="003625BD" w:rsidP="6E2BEB74" w:rsidRDefault="003625BD" w14:paraId="3644CC07" w14:textId="77777777" w14:noSpellErr="1">
      <w:pPr>
        <w:ind w:left="3600" w:hanging="3600"/>
        <w:rPr>
          <w:rFonts w:ascii="Maiandra GD" w:hAnsi="Maiandra GD"/>
        </w:rPr>
      </w:pPr>
      <w:r w:rsidRPr="6E2BEB74" w:rsidR="003625BD">
        <w:rPr>
          <w:rFonts w:ascii="Maiandra GD" w:hAnsi="Maiandra GD"/>
        </w:rPr>
        <w:t>)</w:t>
      </w:r>
      <w:r>
        <w:rPr>
          <w:rFonts w:ascii="Maiandra GD" w:hAnsi="Maiandra GD"/>
          <w:szCs w:val="24"/>
        </w:rPr>
        <w:tab/>
      </w:r>
      <w:r>
        <w:rPr>
          <w:rFonts w:ascii="Maiandra GD" w:hAnsi="Maiandra GD"/>
          <w:szCs w:val="24"/>
        </w:rPr>
        <w:tab/>
      </w:r>
      <w:r w:rsidRPr="6E2BEB74" w:rsidR="003625BD">
        <w:rPr>
          <w:rFonts w:ascii="Maiandra GD" w:hAnsi="Maiandra GD"/>
          <w:b w:val="1"/>
          <w:bCs w:val="1"/>
        </w:rPr>
        <w:t>DEPONENT</w:t>
      </w:r>
    </w:p>
    <w:p w:rsidRPr="004F16C3" w:rsidR="00737AFC" w:rsidRDefault="0014085A" w14:paraId="0853F007" w14:textId="77777777">
      <w:pPr>
        <w:tabs>
          <w:tab w:val="left" w:pos="-1440"/>
        </w:tabs>
        <w:ind w:left="3600" w:hanging="3600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 xml:space="preserve">at Nairobi </w:t>
      </w:r>
      <w:r w:rsidR="003625BD">
        <w:rPr>
          <w:rFonts w:ascii="Maiandra GD" w:hAnsi="Maiandra GD"/>
          <w:szCs w:val="24"/>
        </w:rPr>
        <w:t>this…… day of …………….2020</w:t>
      </w:r>
      <w:r w:rsidRPr="004F16C3">
        <w:rPr>
          <w:rFonts w:ascii="Maiandra GD" w:hAnsi="Maiandra GD"/>
          <w:szCs w:val="24"/>
        </w:rPr>
        <w:tab/>
      </w:r>
      <w:r w:rsidRPr="004F16C3">
        <w:rPr>
          <w:rFonts w:ascii="Maiandra GD" w:hAnsi="Maiandra GD"/>
          <w:szCs w:val="24"/>
        </w:rPr>
        <w:t>)</w:t>
      </w:r>
    </w:p>
    <w:p w:rsidRPr="004F16C3" w:rsidR="00737AFC" w:rsidP="003625BD" w:rsidRDefault="0014085A" w14:paraId="172BFAF6" w14:textId="77777777">
      <w:pPr>
        <w:ind w:left="4320" w:firstLine="720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)</w:t>
      </w:r>
    </w:p>
    <w:p w:rsidRPr="004F16C3" w:rsidR="00737AFC" w:rsidP="003625BD" w:rsidRDefault="0014085A" w14:paraId="0D476E9C" w14:textId="77777777">
      <w:pPr>
        <w:ind w:left="4320" w:firstLine="720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)</w:t>
      </w:r>
    </w:p>
    <w:p w:rsidRPr="004F16C3" w:rsidR="00737AFC" w:rsidRDefault="0014085A" w14:paraId="086B15D7" w14:textId="77777777">
      <w:pPr>
        <w:tabs>
          <w:tab w:val="left" w:pos="-1440"/>
        </w:tabs>
        <w:ind w:left="3600" w:hanging="3600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BEFORE ME</w:t>
      </w:r>
      <w:r w:rsidRPr="004F16C3">
        <w:rPr>
          <w:rFonts w:ascii="Maiandra GD" w:hAnsi="Maiandra GD"/>
          <w:szCs w:val="24"/>
        </w:rPr>
        <w:tab/>
      </w:r>
      <w:r w:rsidRPr="004F16C3">
        <w:rPr>
          <w:rFonts w:ascii="Maiandra GD" w:hAnsi="Maiandra GD"/>
          <w:szCs w:val="24"/>
        </w:rPr>
        <w:tab/>
      </w:r>
      <w:r w:rsidRPr="004F16C3">
        <w:rPr>
          <w:rFonts w:ascii="Maiandra GD" w:hAnsi="Maiandra GD"/>
          <w:szCs w:val="24"/>
        </w:rPr>
        <w:tab/>
      </w:r>
      <w:r w:rsidRPr="004F16C3">
        <w:rPr>
          <w:rFonts w:ascii="Maiandra GD" w:hAnsi="Maiandra GD"/>
          <w:szCs w:val="24"/>
        </w:rPr>
        <w:t>)</w:t>
      </w:r>
    </w:p>
    <w:p w:rsidRPr="004F16C3" w:rsidR="00737AFC" w:rsidP="003625BD" w:rsidRDefault="0014085A" w14:paraId="0F31914E" w14:textId="77777777">
      <w:pPr>
        <w:ind w:left="4320" w:firstLine="720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)</w:t>
      </w:r>
    </w:p>
    <w:p w:rsidRPr="004F16C3" w:rsidR="00737AFC" w:rsidP="003625BD" w:rsidRDefault="0014085A" w14:paraId="7BA019A6" w14:textId="77777777">
      <w:pPr>
        <w:ind w:left="4320" w:firstLine="720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)</w:t>
      </w:r>
    </w:p>
    <w:p w:rsidRPr="004F16C3" w:rsidR="00737AFC" w:rsidP="003625BD" w:rsidRDefault="0014085A" w14:paraId="4804FDF9" w14:textId="77777777">
      <w:pPr>
        <w:ind w:left="4320" w:firstLine="720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)</w:t>
      </w:r>
    </w:p>
    <w:p w:rsidRPr="004F16C3" w:rsidR="00737AFC" w:rsidP="003625BD" w:rsidRDefault="0014085A" w14:paraId="02901F4A" w14:textId="77777777">
      <w:pPr>
        <w:ind w:left="4320" w:firstLine="720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)</w:t>
      </w:r>
    </w:p>
    <w:p w:rsidRPr="004F16C3" w:rsidR="00737AFC" w:rsidRDefault="0014085A" w14:paraId="6E0D0796" w14:textId="77777777">
      <w:pPr>
        <w:tabs>
          <w:tab w:val="left" w:pos="-1440"/>
        </w:tabs>
        <w:ind w:left="3600" w:hanging="3600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COMMISSIONER FOR OATHS</w:t>
      </w:r>
      <w:r w:rsidRPr="004F16C3">
        <w:rPr>
          <w:rFonts w:ascii="Maiandra GD" w:hAnsi="Maiandra GD"/>
          <w:szCs w:val="24"/>
        </w:rPr>
        <w:tab/>
      </w:r>
      <w:r w:rsidR="003625BD">
        <w:rPr>
          <w:rFonts w:ascii="Maiandra GD" w:hAnsi="Maiandra GD"/>
          <w:szCs w:val="24"/>
        </w:rPr>
        <w:tab/>
      </w:r>
      <w:r w:rsidR="003625BD">
        <w:rPr>
          <w:rFonts w:ascii="Maiandra GD" w:hAnsi="Maiandra GD"/>
          <w:szCs w:val="24"/>
        </w:rPr>
        <w:tab/>
      </w:r>
      <w:r w:rsidRPr="004F16C3">
        <w:rPr>
          <w:rFonts w:ascii="Maiandra GD" w:hAnsi="Maiandra GD"/>
          <w:szCs w:val="24"/>
        </w:rPr>
        <w:t>)</w:t>
      </w:r>
    </w:p>
    <w:p w:rsidRPr="004F16C3" w:rsidR="00737AFC" w:rsidRDefault="00737AFC" w14:paraId="04E8FE0F" w14:textId="77777777">
      <w:pPr>
        <w:rPr>
          <w:rFonts w:ascii="Maiandra GD" w:hAnsi="Maiandra GD"/>
          <w:szCs w:val="24"/>
        </w:rPr>
      </w:pPr>
    </w:p>
    <w:p w:rsidRPr="004F16C3" w:rsidR="00737AFC" w:rsidRDefault="00737AFC" w14:paraId="79673387" w14:textId="77777777">
      <w:pPr>
        <w:rPr>
          <w:rFonts w:ascii="Maiandra GD" w:hAnsi="Maiandra GD"/>
          <w:szCs w:val="24"/>
          <w:u w:val="single"/>
        </w:rPr>
      </w:pPr>
    </w:p>
    <w:p w:rsidRPr="004F16C3" w:rsidR="00737AFC" w:rsidRDefault="0014085A" w14:paraId="0730B716" w14:textId="77777777">
      <w:pPr>
        <w:outlineLvl w:val="0"/>
        <w:rPr>
          <w:rFonts w:ascii="Maiandra GD" w:hAnsi="Maiandra GD"/>
          <w:szCs w:val="24"/>
          <w:u w:val="single"/>
        </w:rPr>
      </w:pPr>
      <w:r w:rsidRPr="004F16C3">
        <w:rPr>
          <w:rFonts w:ascii="Maiandra GD" w:hAnsi="Maiandra GD"/>
          <w:b/>
          <w:szCs w:val="24"/>
          <w:u w:val="single"/>
        </w:rPr>
        <w:t>Drawn &amp; filed by:</w:t>
      </w:r>
    </w:p>
    <w:p w:rsidRPr="004F16C3" w:rsidR="00737AFC" w:rsidRDefault="00737AFC" w14:paraId="72EC6FFA" w14:textId="77777777">
      <w:pPr>
        <w:rPr>
          <w:rFonts w:ascii="Maiandra GD" w:hAnsi="Maiandra GD"/>
          <w:szCs w:val="24"/>
          <w:u w:val="single"/>
        </w:rPr>
      </w:pPr>
    </w:p>
    <w:p w:rsidRPr="004F16C3" w:rsidR="00737AFC" w:rsidRDefault="0014085A" w14:paraId="7390B15E" w14:textId="77777777">
      <w:pPr>
        <w:rPr>
          <w:rFonts w:ascii="Maiandra GD" w:hAnsi="Maiandra GD"/>
          <w:szCs w:val="24"/>
        </w:rPr>
      </w:pPr>
      <w:proofErr w:type="spellStart"/>
      <w:r w:rsidRPr="004F16C3">
        <w:rPr>
          <w:rFonts w:ascii="Maiandra GD" w:hAnsi="Maiandra GD"/>
          <w:szCs w:val="24"/>
        </w:rPr>
        <w:t>Otoyo</w:t>
      </w:r>
      <w:proofErr w:type="spellEnd"/>
      <w:r w:rsidRPr="004F16C3">
        <w:rPr>
          <w:rFonts w:ascii="Maiandra GD" w:hAnsi="Maiandra GD"/>
          <w:szCs w:val="24"/>
        </w:rPr>
        <w:t xml:space="preserve">, </w:t>
      </w:r>
      <w:proofErr w:type="spellStart"/>
      <w:r w:rsidRPr="004F16C3">
        <w:rPr>
          <w:rFonts w:ascii="Maiandra GD" w:hAnsi="Maiandra GD"/>
          <w:szCs w:val="24"/>
        </w:rPr>
        <w:t>Obambla</w:t>
      </w:r>
      <w:proofErr w:type="spellEnd"/>
      <w:r w:rsidRPr="004F16C3">
        <w:rPr>
          <w:rFonts w:ascii="Maiandra GD" w:hAnsi="Maiandra GD"/>
          <w:szCs w:val="24"/>
        </w:rPr>
        <w:t xml:space="preserve"> &amp; Co.,</w:t>
      </w:r>
    </w:p>
    <w:p w:rsidRPr="004F16C3" w:rsidR="00737AFC" w:rsidRDefault="0014085A" w14:paraId="10F1648E" w14:textId="77777777">
      <w:pPr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Advocates,</w:t>
      </w:r>
    </w:p>
    <w:p w:rsidRPr="004F16C3" w:rsidR="00737AFC" w:rsidRDefault="0014085A" w14:paraId="17AB4360" w14:textId="77777777">
      <w:pPr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20th Century Plaza,</w:t>
      </w:r>
    </w:p>
    <w:p w:rsidRPr="004F16C3" w:rsidR="00737AFC" w:rsidRDefault="0014085A" w14:paraId="20447EA9" w14:textId="77777777">
      <w:pPr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 xml:space="preserve">Mama </w:t>
      </w:r>
      <w:proofErr w:type="spellStart"/>
      <w:r w:rsidRPr="004F16C3">
        <w:rPr>
          <w:rFonts w:ascii="Maiandra GD" w:hAnsi="Maiandra GD"/>
          <w:szCs w:val="24"/>
        </w:rPr>
        <w:t>Ngina</w:t>
      </w:r>
      <w:proofErr w:type="spellEnd"/>
      <w:r w:rsidRPr="004F16C3">
        <w:rPr>
          <w:rFonts w:ascii="Maiandra GD" w:hAnsi="Maiandra GD"/>
          <w:szCs w:val="24"/>
        </w:rPr>
        <w:t xml:space="preserve"> Street,</w:t>
      </w:r>
    </w:p>
    <w:p w:rsidRPr="004F16C3" w:rsidR="00737AFC" w:rsidRDefault="0014085A" w14:paraId="7EBBE97D" w14:textId="77777777">
      <w:pPr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</w:rPr>
        <w:t>P.O. Box 1234,</w:t>
      </w:r>
    </w:p>
    <w:p w:rsidRPr="004F16C3" w:rsidR="00737AFC" w:rsidRDefault="0014085A" w14:paraId="09F96749" w14:textId="77777777">
      <w:pPr>
        <w:tabs>
          <w:tab w:val="left" w:pos="-1440"/>
        </w:tabs>
        <w:ind w:left="2160" w:hanging="2160"/>
        <w:rPr>
          <w:rFonts w:ascii="Maiandra GD" w:hAnsi="Maiandra GD"/>
          <w:szCs w:val="24"/>
        </w:rPr>
      </w:pPr>
      <w:r w:rsidRPr="004F16C3">
        <w:rPr>
          <w:rFonts w:ascii="Maiandra GD" w:hAnsi="Maiandra GD"/>
          <w:szCs w:val="24"/>
          <w:u w:val="single"/>
        </w:rPr>
        <w:t>NAIROBI</w:t>
      </w:r>
      <w:r w:rsidRPr="004F16C3">
        <w:rPr>
          <w:rFonts w:ascii="Maiandra GD" w:hAnsi="Maiandra GD"/>
          <w:szCs w:val="24"/>
        </w:rPr>
        <w:tab/>
      </w:r>
      <w:r w:rsidRPr="004F16C3">
        <w:rPr>
          <w:rFonts w:ascii="Maiandra GD" w:hAnsi="Maiandra GD"/>
          <w:szCs w:val="24"/>
          <w:u w:val="single"/>
        </w:rPr>
        <w:t>Ref:</w:t>
      </w:r>
      <w:r w:rsidRPr="004F16C3">
        <w:rPr>
          <w:rFonts w:ascii="Maiandra GD" w:hAnsi="Maiandra GD"/>
          <w:szCs w:val="24"/>
        </w:rPr>
        <w:tab/>
      </w:r>
      <w:r w:rsidRPr="004F16C3">
        <w:rPr>
          <w:rFonts w:ascii="Maiandra GD" w:hAnsi="Maiandra GD"/>
          <w:szCs w:val="24"/>
          <w:u w:val="single"/>
        </w:rPr>
        <w:t>2/123/678</w:t>
      </w:r>
    </w:p>
    <w:p w:rsidRPr="004F16C3" w:rsidR="00737AFC" w:rsidRDefault="00737AFC" w14:paraId="3FFC0D33" w14:textId="77777777">
      <w:pPr>
        <w:rPr>
          <w:rFonts w:ascii="Maiandra GD" w:hAnsi="Maiandra GD"/>
          <w:szCs w:val="24"/>
        </w:rPr>
      </w:pPr>
    </w:p>
    <w:p w:rsidRPr="004F16C3" w:rsidR="00737AFC" w:rsidRDefault="00737AFC" w14:paraId="4393216A" w14:textId="77777777">
      <w:pPr>
        <w:rPr>
          <w:rFonts w:ascii="Maiandra GD" w:hAnsi="Maiandra GD"/>
          <w:szCs w:val="24"/>
        </w:rPr>
      </w:pPr>
    </w:p>
    <w:p w:rsidRPr="004F16C3" w:rsidR="00737AFC" w:rsidRDefault="00737AFC" w14:paraId="7E75A8B6" w14:textId="77777777">
      <w:pPr>
        <w:rPr>
          <w:rFonts w:ascii="Maiandra GD" w:hAnsi="Maiandra GD"/>
          <w:szCs w:val="24"/>
        </w:rPr>
      </w:pPr>
    </w:p>
    <w:p w:rsidRPr="004F16C3" w:rsidR="00737AFC" w:rsidRDefault="00737AFC" w14:paraId="02D639B8" w14:textId="77777777">
      <w:pPr>
        <w:rPr>
          <w:rFonts w:ascii="Maiandra GD" w:hAnsi="Maiandra GD"/>
          <w:szCs w:val="24"/>
        </w:rPr>
      </w:pPr>
    </w:p>
    <w:p w:rsidRPr="004F16C3" w:rsidR="00737AFC" w:rsidRDefault="00737AFC" w14:paraId="6F70F506" w14:textId="77777777">
      <w:pPr>
        <w:rPr>
          <w:rFonts w:ascii="Maiandra GD" w:hAnsi="Maiandra GD"/>
          <w:szCs w:val="24"/>
        </w:rPr>
      </w:pPr>
    </w:p>
    <w:p w:rsidRPr="004F16C3" w:rsidR="00737AFC" w:rsidRDefault="00737AFC" w14:paraId="5B74D553" w14:textId="77777777">
      <w:pPr>
        <w:rPr>
          <w:rFonts w:ascii="Maiandra GD" w:hAnsi="Maiandra GD"/>
          <w:szCs w:val="24"/>
        </w:rPr>
      </w:pPr>
    </w:p>
    <w:p w:rsidRPr="004F16C3" w:rsidR="00737AFC" w:rsidRDefault="00737AFC" w14:paraId="2C28C285" w14:textId="77777777">
      <w:pPr>
        <w:rPr>
          <w:rFonts w:ascii="Maiandra GD" w:hAnsi="Maiandra GD"/>
          <w:szCs w:val="24"/>
        </w:rPr>
      </w:pPr>
    </w:p>
    <w:p w:rsidRPr="004F16C3" w:rsidR="005B106C" w:rsidRDefault="005B106C" w14:paraId="32BB3B57" w14:textId="77777777">
      <w:pPr>
        <w:rPr>
          <w:rFonts w:ascii="Maiandra GD" w:hAnsi="Maiandra GD"/>
          <w:szCs w:val="24"/>
        </w:rPr>
      </w:pPr>
    </w:p>
    <w:sectPr w:rsidRPr="004F16C3" w:rsidR="005B106C">
      <w:footerReference w:type="even" r:id="rId7"/>
      <w:footerReference w:type="default" r:id="rId8"/>
      <w:endnotePr>
        <w:numFmt w:val="decimal"/>
      </w:endnotePr>
      <w:pgSz w:w="12242" w:h="15842" w:orient="portrait" w:code="1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106C" w:rsidRDefault="005B106C" w14:paraId="3C23CB8D" w14:textId="77777777">
      <w:r>
        <w:separator/>
      </w:r>
    </w:p>
  </w:endnote>
  <w:endnote w:type="continuationSeparator" w:id="0">
    <w:p w:rsidR="005B106C" w:rsidRDefault="005B106C" w14:paraId="1A247AB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7AFC" w:rsidRDefault="0014085A" w14:paraId="416BB2F2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737AFC" w:rsidRDefault="00737AFC" w14:paraId="5BBCC1A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96424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625BD" w:rsidRDefault="003625BD" w14:paraId="263E5F44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0D7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37AFC" w:rsidRDefault="00737AFC" w14:paraId="41D989F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106C" w:rsidRDefault="005B106C" w14:paraId="53E035F9" w14:textId="77777777">
      <w:r>
        <w:separator/>
      </w:r>
    </w:p>
  </w:footnote>
  <w:footnote w:type="continuationSeparator" w:id="0">
    <w:p w:rsidR="005B106C" w:rsidRDefault="005B106C" w14:paraId="5A5C43E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A422D0"/>
    <w:multiLevelType w:val="singleLevel"/>
    <w:tmpl w:val="449E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70"/>
  <w:bordersDoNotSurroundHeader/>
  <w:bordersDoNotSurroundFooter/>
  <w:proofState w:spelling="clean" w:grammar="dirty"/>
  <w:attachedTemplate r:id="rId1"/>
  <w:trackRevisions w:val="false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106C"/>
    <w:rsid w:val="0014085A"/>
    <w:rsid w:val="003625BD"/>
    <w:rsid w:val="004F16C3"/>
    <w:rsid w:val="005B106C"/>
    <w:rsid w:val="006473C5"/>
    <w:rsid w:val="00660D7B"/>
    <w:rsid w:val="00737AFC"/>
    <w:rsid w:val="00B471C4"/>
    <w:rsid w:val="6E2BE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B6878"/>
  <w15:docId w15:val="{66B296F2-AFED-47B1-93A4-C7B7BDE938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</w:pPr>
    <w:rPr>
      <w:snapToGrid w:val="0"/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ListParagraph">
    <w:name w:val="List Paragraph"/>
    <w:basedOn w:val="Normal"/>
    <w:uiPriority w:val="34"/>
    <w:qFormat/>
    <w:rsid w:val="004F1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25B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625BD"/>
    <w:rPr>
      <w:snapToGrid w:val="0"/>
      <w:sz w:val="24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3625BD"/>
    <w:rPr>
      <w:snapToGrid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glossaryDocument" Target="/word/glossary/document.xml" Id="R4b66972088314c42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bert\Desktop\MOVING%20LIBRARY\Legal%20Software\Standard%20Forms\Civil%20Procedure\Process\Affidavit%20Of%20Service.dot" TargetMode="External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9f9f5e-643d-4baa-9c7f-7a894e6d80ac}"/>
      </w:docPartPr>
      <w:docPartBody>
        <w:p w14:paraId="6E2BEB74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E6751A-8250-45B2-AB27-3A5AC0BAB5A5}"/>
</file>

<file path=customXml/itemProps2.xml><?xml version="1.0" encoding="utf-8"?>
<ds:datastoreItem xmlns:ds="http://schemas.openxmlformats.org/officeDocument/2006/customXml" ds:itemID="{5F63667B-A555-4D68-BEB3-606FF88C335C}"/>
</file>

<file path=customXml/itemProps3.xml><?xml version="1.0" encoding="utf-8"?>
<ds:datastoreItem xmlns:ds="http://schemas.openxmlformats.org/officeDocument/2006/customXml" ds:itemID="{0BCC5387-025D-4861-96CF-1675DE30E6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Affidavit Of Service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Herbert Ndungu</dc:creator>
  <lastModifiedBy>Ndirangu Charles 20210307</lastModifiedBy>
  <revision>5</revision>
  <lastPrinted>2000-08-29T21:21:00.0000000Z</lastPrinted>
  <dcterms:created xsi:type="dcterms:W3CDTF">2021-01-05T08:05:00.0000000Z</dcterms:created>
  <dcterms:modified xsi:type="dcterms:W3CDTF">2021-10-05T14:50:37.1134127Z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